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478FFA3E" w:rsidR="00D077E9" w:rsidRDefault="00230B03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1" behindDoc="1" locked="0" layoutInCell="1" allowOverlap="1" wp14:anchorId="739A6225" wp14:editId="449B0445">
            <wp:simplePos x="0" y="0"/>
            <wp:positionH relativeFrom="page">
              <wp:posOffset>-86995</wp:posOffset>
            </wp:positionH>
            <wp:positionV relativeFrom="page">
              <wp:posOffset>-576579</wp:posOffset>
            </wp:positionV>
            <wp:extent cx="13219316" cy="7833668"/>
            <wp:effectExtent l="0" t="0" r="1905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316" cy="783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67F326A1" wp14:editId="14E657AF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E60BE" id="Rectángulo 3" o:spid="_x0000_s1026" alt="rectángulo blanco para texto en portada" style="position:absolute;margin-left:-15.95pt;margin-top:73.85pt;width:310.15pt;height:681.65pt;z-index:-2516582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0BB8B1F7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02C7C666">
                      <wp:extent cx="3528695" cy="2217964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2179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4F2199" w14:textId="6623A272" w:rsidR="00FD63F6" w:rsidRPr="00D5530C" w:rsidRDefault="00301396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FFFFFF" w:themeColor="background1"/>
                                      <w:lang w:bidi="es-ES"/>
                                    </w:rPr>
                                    <w:t>Administración de Sistemas y Redes</w:t>
                                  </w:r>
                                </w:p>
                                <w:p w14:paraId="6AC88D92" w14:textId="6B8F7F79" w:rsidR="00FD63F6" w:rsidRPr="00D5530C" w:rsidRDefault="00301396" w:rsidP="00FD63F6">
                                  <w:pPr>
                                    <w:pStyle w:val="Ttulo"/>
                                    <w:spacing w:after="0"/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Eras Medium ITC" w:hAnsi="Eras Medium ITC"/>
                                      <w:b w:val="0"/>
                                      <w:bCs w:val="0"/>
                                      <w:color w:val="ACA7E3" w:themeColor="text1" w:themeTint="40"/>
                                      <w:sz w:val="56"/>
                                      <w:szCs w:val="48"/>
                                      <w:lang w:bidi="es-ES"/>
                                    </w:rPr>
                                    <w:t>Práctica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VLR3GQIAAC0EAAAOAAAAZHJzL2Uyb0RvYy54bWysU8tu2zAQvBfIPxC8x7IV24kFy4GbwEUB&#13;&#10;IwngFDnTFGkJoLgsSVtyv75LSn4g7anohdrlrvYxM5w/trUiB2FdBTqno8GQEqE5FJXe5fTH++r2&#13;&#10;gRLnmS6YAi1yehSOPi5uvswbk4kUSlCFsASLaJc1Jqel9yZLEsdLUTM3ACM0BiXYmnl07S4pLGuw&#13;&#10;eq2SdDicJg3Ywljgwjm8fe6CdBHrSym4f5XSCU9UTnE2H08bz204k8WcZTvLTFnxfgz2D1PUrNLY&#13;&#10;9FzqmXlG9rb6o1RdcQsOpB9wqBOQsuIi7oDbjIafttmUzIi4C4LjzBkm9//K8pfDxrxZ4tuv0CKB&#13;&#10;AZDGuMzhZdinlbYOX5yUYBwhPJ5hE60nHC/vJunDdDahhGMsTUf3s+k41Ekuvxvr/DcBNQlGTi3y&#13;&#10;EuFih7XzXeopJXTTsKqUitwoTZqcTu8mw/jDOYLFlcYel2GD5dtt22+wheKIi1noOHeGrypsvmbO&#13;&#10;vzGLJOMuKFz/iodUgE2gtygpwf76233IR+wxSkmDosmp+7lnVlCivmtkZTYaj4PKojOe3Kfo2OvI&#13;&#10;9jqi9/UToC5H+EQMj2bI9+pkSgv1B+p7GbpiiGmOvXPqT+aT76SM74OL5TImoa4M82u9MTyUDnAG&#13;&#10;aN/bD2ZNj79H6l7gJC+WfaKhy+2IWO49yCpyFADuUO1xR01Glvv3E0R/7cesyytf/AYAAP//AwBQ&#13;&#10;SwMEFAAGAAgAAAAhAN/UvuLhAAAACgEAAA8AAABkcnMvZG93bnJldi54bWxMj8FOwzAQRO9I/IO1&#13;&#10;SNyoQ0ugpHGqKqhCQnBo6YXbJnaTCHsdYrcNfD0LF7iMtBrN7Lx8OTorjmYInScF15MEhKHa644a&#13;&#10;BbvX9dUcRIhIGq0no+DTBFgW52c5ZtqfaGOO29gILqGQoYI2xj6TMtStcRgmvjfE3t4PDiOfQyP1&#13;&#10;gCcud1ZOk+RWOuyIP7TYm7I19fv24BQ8lesX3FRTN/+y5ePzftV/7N5SpS4vxocFy2oBIpox/iXg&#13;&#10;h4H3Q8HDKn8gHYRVwDTxV9lL0/QORKVgdnM/A1nk8j9C8Q0AAP//AwBQSwECLQAUAAYACAAAACEA&#13;&#10;toM4kv4AAADhAQAAEwAAAAAAAAAAAAAAAAAAAAAAW0NvbnRlbnRfVHlwZXNdLnhtbFBLAQItABQA&#13;&#10;BgAIAAAAIQA4/SH/1gAAAJQBAAALAAAAAAAAAAAAAAAAAC8BAABfcmVscy8ucmVsc1BLAQItABQA&#13;&#10;BgAIAAAAIQCPVLR3GQIAAC0EAAAOAAAAAAAAAAAAAAAAAC4CAABkcnMvZTJvRG9jLnhtbFBLAQIt&#13;&#10;ABQABgAIAAAAIQDf1L7i4QAAAAoBAAAPAAAAAAAAAAAAAAAAAHMEAABkcnMvZG93bnJldi54bWxQ&#13;&#10;SwUGAAAAAAQABADzAAAAgQUAAAAA&#13;&#10;" filled="f" stroked="f" strokeweight=".5pt">
                      <v:textbox>
                        <w:txbxContent>
                          <w:p w14:paraId="044F2199" w14:textId="6623A272" w:rsidR="00FD63F6" w:rsidRPr="00D5530C" w:rsidRDefault="00301396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FFFFFF" w:themeColor="background1"/>
                                <w:lang w:bidi="es-ES"/>
                              </w:rPr>
                              <w:t>Administración de Sistemas y Redes</w:t>
                            </w:r>
                          </w:p>
                          <w:p w14:paraId="6AC88D92" w14:textId="6B8F7F79" w:rsidR="00FD63F6" w:rsidRPr="00D5530C" w:rsidRDefault="00301396" w:rsidP="00FD63F6">
                            <w:pPr>
                              <w:pStyle w:val="Ttulo"/>
                              <w:spacing w:after="0"/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ascii="Eras Medium ITC" w:hAnsi="Eras Medium ITC"/>
                                <w:b w:val="0"/>
                                <w:bCs w:val="0"/>
                                <w:color w:val="ACA7E3" w:themeColor="text1" w:themeTint="40"/>
                                <w:sz w:val="56"/>
                                <w:szCs w:val="48"/>
                                <w:lang w:bidi="es-ES"/>
                              </w:rPr>
                              <w:t>Práctica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21A37198" w:rsidR="00FD63F6" w:rsidRDefault="0030139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649927D" wp14:editId="1F8576B7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149AF64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/sx8vAEAAN4DAAAOAAAAZHJzL2Uyb0RvYy54bWysU01v3CAQvVfqf0Dcu7YTqUqs9eaQKLlU&#13;&#10;bdSPH8DiYY0EDAK69v77DnjtjZqqUqtcMDDzHm/ejLd3kzXsCCFqdB1vNjVn4CT22h06/uP744cb&#13;&#10;zmISrhcGHXT8BJHf7d6/246+hSsc0PQQGJG42I6+40NKvq2qKAewIm7Qg6OgwmBFomM4VH0QI7Fb&#13;&#10;U13V9cdqxND7gBJipNuHOch3hV8pkOmLUhESMx0nbamsoaz7vFa7rWgPQfhBy7MM8R8qrNCOHl2p&#13;&#10;HkQS7GfQr6islgEjqrSRaCtUSksoNVA1Tf1bNd8G4aHUQuZEv9oU345Wfj7eu+dANow+ttE/h1zF&#13;&#10;pILNX9LHpmLWaTULpsQkXTbXt/VtQ+2VS6y6AH2I6QnQsrzpuNEu1yFacfwUEz1GqUtKvjaOjR2/&#13;&#10;vmnquqRFNLp/1MbkYJkFuDeBHQV1cX9octeI4UUWnYyjy0sRZZdOBmb+r6CY7rPs+YE8XxdOISW4&#13;&#10;tPAaR9kZpkjBCjwr+xvwnJ+hUGbvX8AroryMLq1gqx2GP8lO0yJZzfmLA3Pd2YI99qfS3mINDVFx&#13;&#10;7jzweUpfngv88lvufgEAAP//AwBQSwMEFAAGAAgAAAAhALJ3IuXbAAAABwEAAA8AAABkcnMvZG93&#13;&#10;bnJldi54bWxMj0FLw0AQhe+C/2EZwYvY3RYpmmZT1CoIPVn9AdPsNIlmZ0N226T+eqde6uXB4zFv&#13;&#10;vpcvR9+qA/WxCWxhOjGgiMvgGq4sfH683t6DignZYRuYLBwpwrK4vMgxc2HgdzpsUqWkhGOGFuqU&#13;&#10;ukzrWNbkMU5CRyzZLvQek9i+0q7HQcp9q2fGzLXHhuVDjR0911R+b/bewprmx59d8PqtfLnjp9WX&#13;&#10;GbobY+311bhaiDwuQCUa0/kCThuEHwoB24Y9u6haC7Im/alks+mD2O3J6iLX//mLXwAAAP//AwBQ&#13;&#10;SwECLQAUAAYACAAAACEAtoM4kv4AAADhAQAAEwAAAAAAAAAAAAAAAAAAAAAAW0NvbnRlbnRfVHlw&#13;&#10;ZXNdLnhtbFBLAQItABQABgAIAAAAIQA4/SH/1gAAAJQBAAALAAAAAAAAAAAAAAAAAC8BAABfcmVs&#13;&#10;cy8ucmVsc1BLAQItABQABgAIAAAAIQCa/sx8vAEAAN4DAAAOAAAAAAAAAAAAAAAAAC4CAABkcnMv&#13;&#10;ZTJvRG9jLnhtbFBLAQItABQABgAIAAAAIQCydyLl2wAAAAcBAAAPAAAAAAAAAAAAAAAAABYEAABk&#13;&#10;cnMvZG93bnJldi54bWxQSwUGAAAAAAQABADzAAAAHgUAAAAA&#13;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08027351" w:rsidR="00D077E9" w:rsidRDefault="00D077E9" w:rsidP="00AB02A7">
            <w:pPr>
              <w:rPr>
                <w:noProof/>
              </w:rPr>
            </w:pPr>
          </w:p>
        </w:tc>
      </w:tr>
      <w:tr w:rsidR="00D077E9" w:rsidRPr="007774CC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rFonts w:ascii="Eras Medium ITC" w:hAnsi="Eras Medium ITC"/>
                <w:color w:val="FFFFFF" w:themeColor="background1"/>
              </w:rPr>
            </w:sdtEndPr>
            <w:sdtContent>
              <w:p w14:paraId="6DD28517" w14:textId="227FE145" w:rsidR="00D077E9" w:rsidRPr="00D5530C" w:rsidRDefault="000747A0" w:rsidP="00AB02A7">
                <w:pPr>
                  <w:rPr>
                    <w:rFonts w:ascii="Eras Medium ITC" w:hAnsi="Eras Medium ITC"/>
                    <w:noProof/>
                    <w:color w:val="FFFFFF" w:themeColor="background1"/>
                  </w:rPr>
                </w:pP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001C57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2 febrero</w:t>
                </w:r>
                <w:r w:rsidRPr="00D5530C">
                  <w:rPr>
                    <w:rStyle w:val="SubttuloCar"/>
                    <w:rFonts w:ascii="Eras Medium ITC" w:hAnsi="Eras Medium ITC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25B19A77" w14:textId="644299D1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line id="Conector rec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white [3212]" strokeweight="3pt" from="0,0" to="117.65pt,0" w14:anchorId="0F72E7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14:paraId="6A13DA9D" w14:textId="16B6A443" w:rsid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77C84F0A" w14:textId="77777777" w:rsidR="007774CC" w:rsidRPr="007774CC" w:rsidRDefault="007774CC" w:rsidP="00AB02A7">
            <w:pPr>
              <w:rPr>
                <w:noProof/>
                <w:sz w:val="10"/>
                <w:szCs w:val="10"/>
              </w:rPr>
            </w:pPr>
          </w:p>
          <w:p w14:paraId="4E8BAEEA" w14:textId="79AC65A1" w:rsidR="007774CC" w:rsidRDefault="00301396" w:rsidP="00301396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</w:pPr>
            <w:r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>Autor</w:t>
            </w:r>
            <w:r w:rsidR="007774CC" w:rsidRPr="0028149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 xml:space="preserve">: </w:t>
            </w:r>
            <w:r w:rsidR="00435728" w:rsidRPr="0028149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bidi="es-ES"/>
              </w:rPr>
              <w:t xml:space="preserve"> </w:t>
            </w:r>
            <w:r w:rsidR="007774CC" w:rsidRPr="00D5530C"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  <w:t>Eduardo Blanco Bielsa</w:t>
            </w:r>
          </w:p>
          <w:p w14:paraId="65C3DA4E" w14:textId="07A108BE" w:rsidR="00FF6C33" w:rsidRDefault="00FF6C33" w:rsidP="00301396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</w:pPr>
            <w:r w:rsidRPr="00FF6C3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val="en-US" w:bidi="es-ES"/>
              </w:rPr>
              <w:t xml:space="preserve">UO: </w:t>
            </w:r>
            <w: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  <w:t>UO285176</w:t>
            </w:r>
          </w:p>
          <w:p w14:paraId="47D92595" w14:textId="5A1C6EAC" w:rsidR="00FF6C33" w:rsidRPr="00D5530C" w:rsidRDefault="00FF6C33" w:rsidP="00301396">
            <w:pP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</w:pPr>
            <w:r w:rsidRPr="00FF6C33">
              <w:rPr>
                <w:rFonts w:ascii="Eras Medium ITC" w:hAnsi="Eras Medium ITC"/>
                <w:b w:val="0"/>
                <w:bCs/>
                <w:noProof/>
                <w:color w:val="FFFFFF" w:themeColor="background1"/>
                <w:lang w:val="en-US" w:bidi="es-ES"/>
              </w:rPr>
              <w:t xml:space="preserve">Correo: </w:t>
            </w:r>
            <w:r>
              <w:rPr>
                <w:rFonts w:ascii="Eras Medium ITC" w:hAnsi="Eras Medium ITC"/>
                <w:b w:val="0"/>
                <w:bCs/>
                <w:noProof/>
                <w:color w:val="ACA7E3" w:themeColor="text1" w:themeTint="40"/>
                <w:lang w:val="en-US" w:bidi="es-ES"/>
              </w:rPr>
              <w:t>UO285176@uniovi.es</w:t>
            </w:r>
          </w:p>
          <w:p w14:paraId="221628DD" w14:textId="77777777" w:rsidR="007774CC" w:rsidRPr="007774CC" w:rsidRDefault="007774CC" w:rsidP="00AB02A7">
            <w:pPr>
              <w:rPr>
                <w:noProof/>
                <w:color w:val="FFFFFF" w:themeColor="background1"/>
                <w:lang w:val="en-US"/>
              </w:rPr>
            </w:pPr>
          </w:p>
          <w:p w14:paraId="1C876CED" w14:textId="77777777" w:rsidR="00D077E9" w:rsidRPr="007774CC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  <w:tr w:rsidR="007774CC" w:rsidRPr="007774CC" w14:paraId="4F6574A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210FBC" w14:textId="460127AB" w:rsidR="007774CC" w:rsidRPr="00FD63F6" w:rsidRDefault="00FF6C33" w:rsidP="00FF6C33">
            <w:pPr>
              <w:tabs>
                <w:tab w:val="left" w:pos="1783"/>
              </w:tabs>
              <w:rPr>
                <w:rStyle w:val="SubttuloCar"/>
                <w:b w:val="0"/>
                <w:noProof/>
                <w:color w:val="FFFFFF" w:themeColor="background1"/>
                <w:lang w:bidi="es-ES"/>
              </w:rPr>
            </w:pPr>
            <w:r>
              <w:rPr>
                <w:rStyle w:val="SubttuloCar"/>
                <w:b w:val="0"/>
                <w:noProof/>
                <w:color w:val="FFFFFF" w:themeColor="background1"/>
                <w:lang w:bidi="es-ES"/>
              </w:rPr>
              <w:tab/>
            </w:r>
          </w:p>
        </w:tc>
      </w:tr>
    </w:tbl>
    <w:p w14:paraId="3F0C2659" w14:textId="474948DA" w:rsidR="007774CC" w:rsidRPr="00331997" w:rsidRDefault="00AB02A7" w:rsidP="007774CC">
      <w:pPr>
        <w:spacing w:after="200"/>
        <w:rPr>
          <w:b w:val="0"/>
          <w:bCs/>
          <w:noProof/>
          <w:color w:val="auto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31BC5730" wp14:editId="5914B1E6">
                <wp:simplePos x="0" y="0"/>
                <wp:positionH relativeFrom="column">
                  <wp:posOffset>-746760</wp:posOffset>
                </wp:positionH>
                <wp:positionV relativeFrom="page">
                  <wp:posOffset>7264400</wp:posOffset>
                </wp:positionV>
                <wp:extent cx="7760970" cy="3440430"/>
                <wp:effectExtent l="0" t="0" r="0" b="127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44043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41000">
                              <a:srgbClr val="000000"/>
                            </a:gs>
                            <a:gs pos="100000">
                              <a:srgbClr val="FF0000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99D17" id="Rectángulo 2" o:spid="_x0000_s1026" alt="rectángulo de color" style="position:absolute;margin-left:-58.8pt;margin-top:572pt;width:611.1pt;height:270.9pt;z-index:-25165823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920QwwIAAAgGAAAOAAAAZHJzL2Uyb0RvYy54bWysVFFv2yAQfp+0/4B4X+2kabNadaqoVaZJ&#13;&#10;VRu1nfpMMMRIGNhB4mS/fgd2nKiL9jAtDwS4++64z9/d7d2u0WQrwCtrSjq6yCkRhttKmXVJf7wt&#13;&#10;vnylxAdmKqatESXdC0/vZp8/3bauEGNbW10JIBjE+KJ1Ja1DcEWWeV6LhvkL64RBo7TQsIBHWGcV&#13;&#10;sBajNzob5/l11lqoHFguvMfbh85IZym+lIKHZym9CESXFN8W0gppXcU1m92yYg3M1Yr3z2D/8IqG&#13;&#10;KYNJh1APLDCyAfVHqEZxsN7KcMFtk1kpFRepBqxmlH+o5rVmTqRakBzvBpr8/wvLn7avbglIQ+t8&#13;&#10;4XEbq9hJaOI/vo/sEln7gSyxC4Tj5XR6nd9MkVOOtsvJJJ9cJjqzI9yBD9+EbUjclBTwaySS2PbR&#13;&#10;B0yJrgeXnrtqobQmUiuUgkHBUAI2vKtQJypQYB3JHvEJ4YmzyMZklOd5MnlYr+41kC2LHzz94jfG&#13;&#10;TGt/ioiAc5DFIt0fIQnZp9PKEBaFPZ52cOI506KK70IEK4LS4gWr7OHAUj3Rok1cjY31ddZ4kx1J&#13;&#10;T7uw16LzfhGSqAppHndlxX4QQ2GMc2FCR4avWSW6eq9O3p46KCJS8dpgwBhZYv4hdh/gfOzulb1/&#13;&#10;hIrUTgO45/tv4AGRMlsTBnCjjIVzlWmsqs/c+R9I6qiJLK1stV9CFEZSpnd8oVBfj8yHJQPsXtQk&#13;&#10;TqTwjIvUti2p7XeU1BZ+nbuP/thUaKWkxWlQUv9zwwD1p78bFNjNCAWO4yMdJlfTMR7g1LI6tZhN&#13;&#10;c29RfyOcfY6nbfQP+rCVYJt3HFzzmBVNzHDMXVIe4HC4D92UwtHHxXye3HBkOBYezavjh1aI/fO2&#13;&#10;e2fg+iYL2J9P9jA5WPGh1zrf+D2MnW+ClSqJ9chrzzeOmyScfjTGeXZ6Tl7HAT77DQAA//8DAFBL&#13;&#10;AwQUAAYACAAAACEA6UKD4+gAAAAUAQAADwAAAGRycy9kb3ducmV2LnhtbExPwU7DMAy9I/EPkZG4&#13;&#10;bWlGW0rXdJpAk+DA0AoHuGVNaApNUiXZVv4e7wQXy/Z7fn6vWk1mIEflQ+8sBzZPgCjbOtnbjsPb&#13;&#10;62ZWAAlRWCkGZxWHHxVgVV9eVKKU7mR36tjEjqCIDaXgoGMcS0pDq5URYe5GZRH7dN6IiKPvqPTi&#13;&#10;hOJmoIskyakRvcUPWozqXqv2uzkYDh9Zs/3yMdM3m7vdy3rbvD89Lx45v76aHpZY1ksgUU3x7wLO&#13;&#10;GdA/1Ghs7w5WBjJwmDF2myMXEZammO3MYUmKuz12eZEVQOuK/g9T/wIAAP//AwBQSwECLQAUAAYA&#13;&#10;CAAAACEAtoM4kv4AAADhAQAAEwAAAAAAAAAAAAAAAAAAAAAAW0NvbnRlbnRfVHlwZXNdLnhtbFBL&#13;&#10;AQItABQABgAIAAAAIQA4/SH/1gAAAJQBAAALAAAAAAAAAAAAAAAAAC8BAABfcmVscy8ucmVsc1BL&#13;&#10;AQItABQABgAIAAAAIQCs920QwwIAAAgGAAAOAAAAAAAAAAAAAAAAAC4CAABkcnMvZTJvRG9jLnht&#13;&#10;bFBLAQItABQABgAIAAAAIQDpQoPj6AAAABQBAAAPAAAAAAAAAAAAAAAAAB0FAABkcnMvZG93bnJl&#13;&#10;di54bWxQSwUGAAAAAAQABADzAAAAMgYAAAAA&#13;&#10;" fillcolor="black" stroked="f" strokeweight="2pt">
                <v:fill color2="red" rotate="t" angle="45" colors="0 black;26870f black" focus="100%" type="gradient"/>
                <w10:wrap anchory="page"/>
              </v:rect>
            </w:pict>
          </mc:Fallback>
        </mc:AlternateContent>
      </w:r>
      <w:r w:rsidR="00D077E9" w:rsidRPr="007774CC">
        <w:rPr>
          <w:noProof/>
          <w:lang w:val="en-US" w:bidi="es-ES"/>
        </w:rPr>
        <w:br w:type="page"/>
      </w:r>
    </w:p>
    <w:p w14:paraId="449CBC37" w14:textId="2593C79E" w:rsidR="003072CA" w:rsidRPr="006479C3" w:rsidRDefault="00301396" w:rsidP="006479C3">
      <w:pPr>
        <w:pStyle w:val="Ttulo1"/>
        <w:rPr>
          <w:rFonts w:ascii="Eras Medium ITC" w:hAnsi="Eras Medium ITC"/>
          <w:color w:val="5951C8" w:themeColor="text1" w:themeTint="80"/>
        </w:rPr>
      </w:pPr>
      <w:r w:rsidRPr="006479C3">
        <w:rPr>
          <w:rFonts w:ascii="Eras Medium ITC" w:hAnsi="Eras Medium ITC"/>
          <w:color w:val="5951C8" w:themeColor="text1" w:themeTint="80"/>
        </w:rPr>
        <w:lastRenderedPageBreak/>
        <w:t>Parte 1</w:t>
      </w:r>
    </w:p>
    <w:p w14:paraId="315DD10A" w14:textId="2CF7813C" w:rsidR="00301396" w:rsidRDefault="00301396" w:rsidP="00301396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 w:rsidRPr="00301396">
        <w:rPr>
          <w:rFonts w:ascii="Eras Medium ITC" w:hAnsi="Eras Medium ITC"/>
          <w:b w:val="0"/>
          <w:bCs w:val="0"/>
          <w:color w:val="auto"/>
          <w:sz w:val="24"/>
          <w:szCs w:val="24"/>
        </w:rPr>
        <w:t>Realizamos la instalación de Linux</w:t>
      </w:r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 xml:space="preserve"> (</w:t>
      </w:r>
      <w:proofErr w:type="spellStart"/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AlmaLinux</w:t>
      </w:r>
      <w:proofErr w:type="spellEnd"/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)</w:t>
      </w:r>
      <w:r w:rsidRPr="00301396">
        <w:rPr>
          <w:rFonts w:ascii="Eras Medium ITC" w:hAnsi="Eras Medium ITC"/>
          <w:b w:val="0"/>
          <w:bCs w:val="0"/>
          <w:color w:val="auto"/>
          <w:sz w:val="24"/>
          <w:szCs w:val="24"/>
        </w:rPr>
        <w:t>:</w:t>
      </w:r>
    </w:p>
    <w:p w14:paraId="72A44778" w14:textId="58860D34" w:rsidR="00301396" w:rsidRDefault="00301396" w:rsidP="00301396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ACB3CAD" wp14:editId="21E382F4">
            <wp:extent cx="5400040" cy="40220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33C" w14:textId="00F2B4E3" w:rsidR="00301396" w:rsidRDefault="00301396" w:rsidP="00301396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1E3EA52" wp14:editId="0FA11273">
            <wp:extent cx="5400040" cy="4105275"/>
            <wp:effectExtent l="0" t="0" r="0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1A10" w14:textId="237EE176" w:rsidR="00301396" w:rsidRDefault="00301396" w:rsidP="00301396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559C1E71" w14:textId="0069ACC9" w:rsidR="00301396" w:rsidRDefault="00301396" w:rsidP="00301396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lastRenderedPageBreak/>
        <w:t xml:space="preserve">Hacemos un </w:t>
      </w:r>
      <w:r w:rsidRPr="00301396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301396">
        <w:rPr>
          <w:rFonts w:ascii="Eras Medium ITC" w:hAnsi="Eras Medium ITC"/>
          <w:color w:val="auto"/>
          <w:sz w:val="24"/>
          <w:szCs w:val="24"/>
        </w:rPr>
        <w:t>dnf</w:t>
      </w:r>
      <w:proofErr w:type="spellEnd"/>
      <w:r w:rsidRPr="00301396">
        <w:rPr>
          <w:rFonts w:ascii="Eras Medium ITC" w:hAnsi="Eras Medium ITC"/>
          <w:color w:val="auto"/>
          <w:sz w:val="24"/>
          <w:szCs w:val="24"/>
        </w:rPr>
        <w:t xml:space="preserve"> -y </w:t>
      </w:r>
      <w:proofErr w:type="spellStart"/>
      <w:r w:rsidRPr="00301396">
        <w:rPr>
          <w:rFonts w:ascii="Eras Medium ITC" w:hAnsi="Eras Medium ITC"/>
          <w:color w:val="auto"/>
          <w:sz w:val="24"/>
          <w:szCs w:val="24"/>
        </w:rPr>
        <w:t>upgrade</w:t>
      </w:r>
      <w:proofErr w:type="spellEnd"/>
      <w:r>
        <w:rPr>
          <w:rFonts w:ascii="Eras Medium ITC" w:hAnsi="Eras Medium ITC"/>
          <w:color w:val="auto"/>
          <w:sz w:val="24"/>
          <w:szCs w:val="24"/>
        </w:rPr>
        <w:t xml:space="preserve"> </w:t>
      </w:r>
      <w:r w:rsidR="00F04027" w:rsidRP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para</w:t>
      </w:r>
      <w:r w:rsid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 xml:space="preserve"> actualizar los paquetes:</w:t>
      </w:r>
    </w:p>
    <w:p w14:paraId="71163D69" w14:textId="1B218C2F" w:rsidR="00F04027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BB8ED9F" wp14:editId="7080BF54">
            <wp:extent cx="5400040" cy="6849110"/>
            <wp:effectExtent l="0" t="0" r="0" b="889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9F45" w14:textId="2C30E602" w:rsidR="00F04027" w:rsidRPr="00301396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AF4A0A2" wp14:editId="45C352C0">
            <wp:extent cx="5400040" cy="28270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4754" w14:textId="772941E6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t>Parte 2</w:t>
      </w:r>
    </w:p>
    <w:p w14:paraId="04D20986" w14:textId="7503203E" w:rsidR="00301396" w:rsidRDefault="00F04027" w:rsidP="00F04027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 w:rsidRPr="00F04027">
        <w:rPr>
          <w:rFonts w:ascii="Eras Medium ITC" w:hAnsi="Eras Medium ITC"/>
          <w:b w:val="0"/>
          <w:bCs w:val="0"/>
          <w:color w:val="auto"/>
          <w:sz w:val="24"/>
          <w:szCs w:val="24"/>
        </w:rPr>
        <w:t>Se ha configurado</w:t>
      </w: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 xml:space="preserve"> Windows Server 2022:</w:t>
      </w:r>
    </w:p>
    <w:p w14:paraId="13F8D2AD" w14:textId="5A2FA5EC" w:rsidR="00F04027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7194831" wp14:editId="6FF32C15">
            <wp:extent cx="5400040" cy="2736850"/>
            <wp:effectExtent l="0" t="0" r="0" b="635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389C" w14:textId="083FB90E" w:rsidR="00F04027" w:rsidRDefault="00F04027" w:rsidP="00F04027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Se ha cambiado el nombre del equipo y el grupo al que pertenece:</w:t>
      </w:r>
    </w:p>
    <w:p w14:paraId="3AB4C296" w14:textId="07172B0B" w:rsidR="00F04027" w:rsidRDefault="00F04027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F7BF9D0" wp14:editId="522BA389">
            <wp:extent cx="5400040" cy="1342390"/>
            <wp:effectExtent l="0" t="0" r="0" b="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CC9" w14:textId="4FBA9FCE" w:rsidR="006479C3" w:rsidRDefault="006479C3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459171EF" w14:textId="0075722A" w:rsidR="006479C3" w:rsidRDefault="006479C3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34A952B5" w14:textId="77777777" w:rsidR="006479C3" w:rsidRPr="00F04027" w:rsidRDefault="006479C3" w:rsidP="00F04027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7A9377EF" w14:textId="13C544E6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lastRenderedPageBreak/>
        <w:t>Parte 3</w:t>
      </w:r>
    </w:p>
    <w:p w14:paraId="11F0E387" w14:textId="399F0656" w:rsidR="006479C3" w:rsidRPr="006479C3" w:rsidRDefault="006479C3" w:rsidP="00301396">
      <w:pPr>
        <w:pStyle w:val="Ttulo"/>
        <w:rPr>
          <w:rFonts w:ascii="Eras Medium ITC" w:hAnsi="Eras Medium ITC"/>
          <w:b w:val="0"/>
          <w:bCs w:val="0"/>
          <w:color w:val="auto"/>
          <w:sz w:val="28"/>
          <w:szCs w:val="28"/>
        </w:rPr>
      </w:pPr>
      <w:r w:rsidRPr="006479C3">
        <w:rPr>
          <w:rFonts w:ascii="Eras Medium ITC" w:hAnsi="Eras Medium ITC"/>
          <w:color w:val="auto"/>
          <w:sz w:val="28"/>
          <w:szCs w:val="28"/>
        </w:rPr>
        <w:t>Integrantes:</w:t>
      </w:r>
      <w:r>
        <w:rPr>
          <w:rFonts w:ascii="Eras Medium ITC" w:hAnsi="Eras Medium ITC"/>
          <w:color w:val="auto"/>
          <w:sz w:val="28"/>
          <w:szCs w:val="28"/>
        </w:rPr>
        <w:t xml:space="preserve"> </w:t>
      </w:r>
      <w:r>
        <w:rPr>
          <w:rFonts w:ascii="Eras Medium ITC" w:hAnsi="Eras Medium ITC"/>
          <w:b w:val="0"/>
          <w:bCs w:val="0"/>
          <w:color w:val="auto"/>
          <w:sz w:val="28"/>
          <w:szCs w:val="28"/>
        </w:rPr>
        <w:t>UO283586, UO285176, UO276967</w:t>
      </w:r>
    </w:p>
    <w:p w14:paraId="6198E777" w14:textId="24C2DF18" w:rsidR="00301396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Creamos una máquina virtual en Azure</w:t>
      </w:r>
    </w:p>
    <w:p w14:paraId="62F56AFE" w14:textId="7D537B3C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900F59" wp14:editId="45DDF973">
            <wp:extent cx="5400040" cy="5158740"/>
            <wp:effectExtent l="0" t="0" r="0" b="381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A343" w14:textId="4D1B76FF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997BF5" wp14:editId="019BB280">
            <wp:extent cx="4528457" cy="2683846"/>
            <wp:effectExtent l="0" t="0" r="5715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654" cy="269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EBB5" w14:textId="77777777" w:rsidR="00FF6C33" w:rsidRDefault="00FF6C3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191AC36B" w14:textId="1B6742EA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lastRenderedPageBreak/>
        <w:t>Creamos los participantes:</w:t>
      </w:r>
    </w:p>
    <w:p w14:paraId="24C3CF21" w14:textId="4A7D672B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28CA5BD" wp14:editId="18BF30FC">
            <wp:extent cx="5400040" cy="1604645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BE54" w14:textId="363855BB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Antes de crear la máquina:</w:t>
      </w:r>
    </w:p>
    <w:p w14:paraId="18A7A5AF" w14:textId="527FF80E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2E456A" wp14:editId="2FBC3B84">
            <wp:extent cx="5400040" cy="4624070"/>
            <wp:effectExtent l="0" t="0" r="0" b="508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1D96" w14:textId="3D8CE5D4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32516734" w14:textId="4063715B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431FEE8" wp14:editId="3D0D04F0">
            <wp:extent cx="5400040" cy="5934710"/>
            <wp:effectExtent l="0" t="0" r="0" b="889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94C3" w14:textId="6E9A8658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t>Completamos la máquina:</w:t>
      </w:r>
    </w:p>
    <w:p w14:paraId="09250141" w14:textId="3920C359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6DC0D9E" wp14:editId="43030D96">
            <wp:extent cx="5400040" cy="2415540"/>
            <wp:effectExtent l="0" t="0" r="0" b="381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FE08" w14:textId="6159C48A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736D50B4" w14:textId="5ED6ABFD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955627D" wp14:editId="0BB03E2A">
            <wp:extent cx="3752215" cy="3813175"/>
            <wp:effectExtent l="0" t="0" r="635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112891" wp14:editId="024E3AA4">
            <wp:extent cx="5400040" cy="4054475"/>
            <wp:effectExtent l="0" t="0" r="0" b="3175"/>
            <wp:docPr id="34" name="Imagen 3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0421" w14:textId="125847D9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5FC90BFF" w14:textId="3EDE305F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6CF27437" w14:textId="2C615BAA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2E066200" w14:textId="45EA5A4A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4A969CE1" w14:textId="77777777" w:rsid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</w:p>
    <w:p w14:paraId="4BCC4704" w14:textId="3F247501" w:rsidR="006479C3" w:rsidRDefault="006479C3" w:rsidP="006479C3">
      <w:pPr>
        <w:pStyle w:val="Ttulo"/>
        <w:numPr>
          <w:ilvl w:val="0"/>
          <w:numId w:val="25"/>
        </w:numPr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bCs w:val="0"/>
          <w:color w:val="auto"/>
          <w:sz w:val="24"/>
          <w:szCs w:val="24"/>
        </w:rPr>
        <w:lastRenderedPageBreak/>
        <w:t>Eliminamos los recursos:</w:t>
      </w:r>
    </w:p>
    <w:p w14:paraId="160F700B" w14:textId="0F0D2EF8" w:rsidR="006479C3" w:rsidRPr="006479C3" w:rsidRDefault="006479C3" w:rsidP="006479C3">
      <w:pPr>
        <w:pStyle w:val="Ttulo"/>
        <w:rPr>
          <w:rFonts w:ascii="Eras Medium ITC" w:hAnsi="Eras Medium ITC"/>
          <w:b w:val="0"/>
          <w:bCs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26BEE46" wp14:editId="11A0DE5B">
            <wp:extent cx="5288280" cy="4752975"/>
            <wp:effectExtent l="0" t="0" r="762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021C" w14:textId="41F49EDD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t>Parte 4</w:t>
      </w:r>
    </w:p>
    <w:p w14:paraId="607F6DEF" w14:textId="2CA50F77" w:rsidR="00301396" w:rsidRDefault="006479C3" w:rsidP="00A4504B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r w:rsidRPr="006479C3">
        <w:rPr>
          <w:rFonts w:ascii="Eras Medium ITC" w:hAnsi="Eras Medium ITC"/>
          <w:b/>
          <w:bCs/>
          <w:color w:val="5951C8" w:themeColor="text1" w:themeTint="80"/>
        </w:rPr>
        <w:t xml:space="preserve">Cambio del </w:t>
      </w:r>
      <w:proofErr w:type="spellStart"/>
      <w:r w:rsidRPr="006479C3">
        <w:rPr>
          <w:rFonts w:ascii="Eras Medium ITC" w:hAnsi="Eras Medium ITC"/>
          <w:b/>
          <w:bCs/>
          <w:color w:val="5951C8" w:themeColor="text1" w:themeTint="80"/>
        </w:rPr>
        <w:t>prompt</w:t>
      </w:r>
      <w:proofErr w:type="spellEnd"/>
      <w:r w:rsidRPr="006479C3">
        <w:rPr>
          <w:rFonts w:ascii="Eras Medium ITC" w:hAnsi="Eras Medium ITC"/>
          <w:b/>
          <w:bCs/>
          <w:color w:val="5951C8" w:themeColor="text1" w:themeTint="80"/>
        </w:rPr>
        <w:t xml:space="preserve"> y cambio del nombre de host</w:t>
      </w:r>
    </w:p>
    <w:p w14:paraId="588DA073" w14:textId="64F529B3" w:rsidR="00A4504B" w:rsidRDefault="00A4504B" w:rsidP="00A4504B">
      <w:pPr>
        <w:pStyle w:val="Prrafodelista"/>
        <w:numPr>
          <w:ilvl w:val="0"/>
          <w:numId w:val="25"/>
        </w:numPr>
      </w:pP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Para cambiar el </w:t>
      </w:r>
      <w:proofErr w:type="spellStart"/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>prompt</w:t>
      </w:r>
      <w:proofErr w:type="spellEnd"/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se ha visitado esta página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ver otras opciones</w:t>
      </w: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: </w:t>
      </w:r>
      <w:hyperlink r:id="rId24" w:history="1">
        <w:r w:rsidRPr="00A4504B">
          <w:rPr>
            <w:rStyle w:val="Hipervnculo"/>
            <w:rFonts w:ascii="Eras Medium ITC" w:hAnsi="Eras Medium ITC"/>
            <w:b w:val="0"/>
            <w:bCs/>
            <w:sz w:val="24"/>
            <w:szCs w:val="24"/>
          </w:rPr>
          <w:t>https://access.redhat.com/solutions/505983</w:t>
        </w:r>
      </w:hyperlink>
      <w:r>
        <w:rPr>
          <w:rFonts w:ascii="Eras Medium ITC" w:hAnsi="Eras Medium ITC"/>
          <w:b w:val="0"/>
          <w:bCs/>
          <w:sz w:val="24"/>
          <w:szCs w:val="24"/>
        </w:rPr>
        <w:t xml:space="preserve"> </w:t>
      </w: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>. Se ve el resultado debajo.</w:t>
      </w:r>
    </w:p>
    <w:p w14:paraId="3611D5E7" w14:textId="0E342412" w:rsidR="00A4504B" w:rsidRDefault="00A4504B" w:rsidP="00A4504B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4504B">
        <w:rPr>
          <w:rFonts w:ascii="Eras Medium ITC" w:hAnsi="Eras Medium ITC"/>
          <w:b w:val="0"/>
          <w:bCs/>
          <w:color w:val="auto"/>
          <w:sz w:val="24"/>
          <w:szCs w:val="24"/>
        </w:rPr>
        <w:t>Para cambiar el nombre de la máquina y comprobarlo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usar </w:t>
      </w:r>
      <w:r w:rsidRPr="00A4504B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hostname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set-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hostname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“nombre”:</w:t>
      </w:r>
    </w:p>
    <w:p w14:paraId="6056425D" w14:textId="0057A1B4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2F6AB7">
        <w:rPr>
          <w:noProof/>
        </w:rPr>
        <w:drawing>
          <wp:inline distT="0" distB="0" distL="0" distR="0" wp14:anchorId="3FFEB705" wp14:editId="29C010B0">
            <wp:extent cx="4944165" cy="2410161"/>
            <wp:effectExtent l="0" t="0" r="889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248C" w14:textId="70FDE480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7340254" w14:textId="014A25DD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2B92BE3" w14:textId="40D02E74" w:rsidR="00A4504B" w:rsidRDefault="00A4504B" w:rsidP="00A4504B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Systemd</w:t>
      </w:r>
      <w:proofErr w:type="spellEnd"/>
    </w:p>
    <w:p w14:paraId="149B3E7E" w14:textId="10801952" w:rsidR="00A4504B" w:rsidRDefault="00A4504B" w:rsidP="00A4504B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Para mostrar la lista de procesos y poder iterarla, usar </w:t>
      </w:r>
      <w:r w:rsidRPr="00A4504B">
        <w:rPr>
          <w:rFonts w:ascii="Eras Medium ITC" w:hAnsi="Eras Medium ITC"/>
          <w:color w:val="auto"/>
          <w:sz w:val="24"/>
          <w:szCs w:val="24"/>
        </w:rPr>
        <w:t>$</w:t>
      </w:r>
      <w:r w:rsidR="002F5954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ps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ax</w:t>
      </w:r>
      <w:proofErr w:type="spellEnd"/>
      <w:r w:rsidRPr="00A4504B">
        <w:rPr>
          <w:rFonts w:ascii="Eras Medium ITC" w:hAnsi="Eras Medium ITC"/>
          <w:color w:val="auto"/>
          <w:sz w:val="24"/>
          <w:szCs w:val="24"/>
        </w:rPr>
        <w:t xml:space="preserve"> | </w:t>
      </w:r>
      <w:proofErr w:type="spellStart"/>
      <w:r w:rsidRPr="00A4504B">
        <w:rPr>
          <w:rFonts w:ascii="Eras Medium ITC" w:hAnsi="Eras Medium ITC"/>
          <w:color w:val="auto"/>
          <w:sz w:val="24"/>
          <w:szCs w:val="24"/>
        </w:rPr>
        <w:t>less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38ECC6AC" w14:textId="4764C7C1" w:rsidR="00A4504B" w:rsidRDefault="00A4504B" w:rsidP="00A4504B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B5BE7">
        <w:rPr>
          <w:noProof/>
        </w:rPr>
        <w:drawing>
          <wp:inline distT="0" distB="0" distL="0" distR="0" wp14:anchorId="0BF4C858" wp14:editId="48B68034">
            <wp:extent cx="5400040" cy="1621155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FB8" w14:textId="73156FD2" w:rsidR="002F5954" w:rsidRDefault="002F5954" w:rsidP="002F5954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Comprobamos el </w:t>
      </w:r>
      <w:proofErr w:type="gramStart"/>
      <w:r>
        <w:rPr>
          <w:rFonts w:ascii="Eras Medium ITC" w:hAnsi="Eras Medium ITC"/>
          <w:b w:val="0"/>
          <w:bCs/>
          <w:color w:val="auto"/>
          <w:sz w:val="24"/>
          <w:szCs w:val="24"/>
        </w:rPr>
        <w:t>target</w:t>
      </w:r>
      <w:proofErr w:type="gramEnd"/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con </w:t>
      </w:r>
      <w:r w:rsidRPr="002F5954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2F5954">
        <w:rPr>
          <w:rFonts w:ascii="Eras Medium ITC" w:hAnsi="Eras Medium ITC"/>
          <w:color w:val="auto"/>
          <w:sz w:val="24"/>
          <w:szCs w:val="24"/>
        </w:rPr>
        <w:t>systemctl</w:t>
      </w:r>
      <w:proofErr w:type="spellEnd"/>
      <w:r w:rsidRPr="002F5954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2F5954">
        <w:rPr>
          <w:rFonts w:ascii="Eras Medium ITC" w:hAnsi="Eras Medium ITC"/>
          <w:color w:val="auto"/>
          <w:sz w:val="24"/>
          <w:szCs w:val="24"/>
        </w:rPr>
        <w:t>get</w:t>
      </w:r>
      <w:proofErr w:type="spellEnd"/>
      <w:r w:rsidRPr="002F5954">
        <w:rPr>
          <w:rFonts w:ascii="Eras Medium ITC" w:hAnsi="Eras Medium ITC"/>
          <w:color w:val="auto"/>
          <w:sz w:val="24"/>
          <w:szCs w:val="24"/>
        </w:rPr>
        <w:t>-default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76AD4897" w14:textId="64A7AB91" w:rsidR="002F5954" w:rsidRDefault="002F5954" w:rsidP="002F595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B5BE7">
        <w:rPr>
          <w:noProof/>
        </w:rPr>
        <w:drawing>
          <wp:inline distT="0" distB="0" distL="0" distR="0" wp14:anchorId="3833BD79" wp14:editId="33F8AE63">
            <wp:extent cx="3772426" cy="685896"/>
            <wp:effectExtent l="0" t="0" r="0" b="0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CBDF" w14:textId="77777777" w:rsidR="002F5954" w:rsidRDefault="002F5954" w:rsidP="002F595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909121F" w14:textId="61ABAA7A" w:rsidR="002F5954" w:rsidRPr="002F5954" w:rsidRDefault="002F5954" w:rsidP="002F5954">
      <w:pPr>
        <w:rPr>
          <w:rFonts w:ascii="Eras Medium ITC" w:hAnsi="Eras Medium ITC"/>
          <w:color w:val="FF0000"/>
          <w:sz w:val="24"/>
          <w:szCs w:val="24"/>
        </w:rPr>
      </w:pPr>
      <w:r w:rsidRPr="002F5954">
        <w:rPr>
          <w:rFonts w:ascii="Eras Medium ITC" w:hAnsi="Eras Medium ITC"/>
          <w:color w:val="FF0000"/>
          <w:sz w:val="24"/>
          <w:szCs w:val="24"/>
        </w:rPr>
        <w:t>EJERCICIO:</w:t>
      </w:r>
    </w:p>
    <w:p w14:paraId="2D3EAF15" w14:textId="300D58E2" w:rsidR="002F5954" w:rsidRPr="00423FBE" w:rsidRDefault="002F5954" w:rsidP="002F5954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Anota el PID del proceso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systemd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. Anota el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runlevel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en el que está el sistema, antes y después de hacer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systemctl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isolate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(comando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who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–a). ¿Qué diferencias hay en el arranque cuando el </w:t>
      </w:r>
      <w:proofErr w:type="spell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runlevel</w:t>
      </w:r>
      <w:proofErr w:type="spellEnd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por defecto es 1? </w:t>
      </w:r>
      <w:proofErr w:type="gramStart"/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¿Qué ocurre al hacer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systemctl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proofErr w:type="spellStart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isolate</w:t>
      </w:r>
      <w:proofErr w:type="spell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runlevel6.</w:t>
      </w:r>
      <w:proofErr w:type="gramEnd"/>
      <w:r w:rsidRPr="00423FBE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target</w:t>
      </w:r>
      <w:r w:rsidRPr="00423FBE">
        <w:rPr>
          <w:rFonts w:ascii="Eras Medium ITC" w:hAnsi="Eras Medium ITC"/>
          <w:color w:val="4E7F62" w:themeColor="accent5" w:themeShade="80"/>
          <w:sz w:val="24"/>
          <w:szCs w:val="24"/>
        </w:rPr>
        <w:t>?</w:t>
      </w:r>
    </w:p>
    <w:p w14:paraId="72EA7D95" w14:textId="71C2ACF3" w:rsidR="002F5954" w:rsidRDefault="002F5954" w:rsidP="007311F3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0F0D29" w:themeColor="text1"/>
          <w:sz w:val="24"/>
          <w:szCs w:val="24"/>
        </w:rPr>
      </w:pPr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 xml:space="preserve">El proceso </w:t>
      </w:r>
      <w:proofErr w:type="spellStart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>systemd</w:t>
      </w:r>
      <w:proofErr w:type="spellEnd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 xml:space="preserve"> tiene el PID 1, el </w:t>
      </w:r>
      <w:proofErr w:type="spellStart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>runlevel</w:t>
      </w:r>
      <w:proofErr w:type="spellEnd"/>
      <w:r w:rsidRPr="007311F3">
        <w:rPr>
          <w:rFonts w:ascii="Eras Medium ITC" w:hAnsi="Eras Medium ITC"/>
          <w:b w:val="0"/>
          <w:bCs/>
          <w:color w:val="0F0D29" w:themeColor="text1"/>
          <w:sz w:val="24"/>
          <w:szCs w:val="24"/>
        </w:rPr>
        <w:t xml:space="preserve"> inicial es 3</w:t>
      </w:r>
    </w:p>
    <w:p w14:paraId="5471DD7D" w14:textId="2C29AF74" w:rsidR="007311F3" w:rsidRDefault="007311F3" w:rsidP="007311F3">
      <w:pPr>
        <w:rPr>
          <w:rFonts w:ascii="Eras Medium ITC" w:hAnsi="Eras Medium ITC"/>
          <w:b w:val="0"/>
          <w:bCs/>
          <w:color w:val="0F0D29" w:themeColor="text1"/>
          <w:sz w:val="24"/>
          <w:szCs w:val="24"/>
        </w:rPr>
      </w:pPr>
      <w:r w:rsidRPr="00E42E32">
        <w:rPr>
          <w:noProof/>
          <w:sz w:val="23"/>
          <w:szCs w:val="23"/>
        </w:rPr>
        <w:drawing>
          <wp:inline distT="0" distB="0" distL="0" distR="0" wp14:anchorId="29A3BBE1" wp14:editId="096B74F8">
            <wp:extent cx="4534533" cy="1162212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0165" w14:textId="77777777" w:rsidR="007311F3" w:rsidRPr="00E35B0C" w:rsidRDefault="007311F3" w:rsidP="007311F3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El </w:t>
      </w:r>
      <w:proofErr w:type="spell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runlevel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ahora es 1, cambiamos a modo </w:t>
      </w:r>
      <w:proofErr w:type="spellStart"/>
      <w:proofErr w:type="gram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rescue.target</w:t>
      </w:r>
      <w:proofErr w:type="spellEnd"/>
      <w:proofErr w:type="gram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, pero el sistema mantiene el modo multi-</w:t>
      </w:r>
      <w:proofErr w:type="spell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user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563CCD8E" w14:textId="7604EB30" w:rsidR="007311F3" w:rsidRPr="00E35B0C" w:rsidRDefault="007311F3" w:rsidP="007311F3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75978272" wp14:editId="5074371D">
            <wp:extent cx="5400040" cy="165735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68B" w14:textId="70E6784E" w:rsidR="007311F3" w:rsidRPr="00E35B0C" w:rsidRDefault="007311F3" w:rsidP="007311F3">
      <w:pPr>
        <w:pStyle w:val="Prrafodelista"/>
        <w:numPr>
          <w:ilvl w:val="0"/>
          <w:numId w:val="25"/>
        </w:numPr>
        <w:rPr>
          <w:rFonts w:ascii="Eras Medium ITC" w:hAnsi="Eras Medium ITC"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Si quisiésemos cambiarlo definitivamente, deberíamos hacer un </w:t>
      </w:r>
      <w:r w:rsidRPr="00E35B0C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E35B0C">
        <w:rPr>
          <w:rFonts w:ascii="Eras Medium ITC" w:hAnsi="Eras Medium ITC"/>
          <w:color w:val="auto"/>
          <w:sz w:val="24"/>
          <w:szCs w:val="24"/>
        </w:rPr>
        <w:t>systemctl</w:t>
      </w:r>
      <w:proofErr w:type="spellEnd"/>
      <w:r w:rsidRPr="00E35B0C">
        <w:rPr>
          <w:rFonts w:ascii="Eras Medium ITC" w:hAnsi="Eras Medium ITC"/>
          <w:color w:val="auto"/>
          <w:sz w:val="24"/>
          <w:szCs w:val="24"/>
        </w:rPr>
        <w:t xml:space="preserve"> set-default </w:t>
      </w:r>
      <w:proofErr w:type="spellStart"/>
      <w:proofErr w:type="gramStart"/>
      <w:r w:rsidRPr="00E35B0C">
        <w:rPr>
          <w:rFonts w:ascii="Eras Medium ITC" w:hAnsi="Eras Medium ITC"/>
          <w:color w:val="auto"/>
          <w:sz w:val="24"/>
          <w:szCs w:val="24"/>
        </w:rPr>
        <w:t>rescue.target</w:t>
      </w:r>
      <w:proofErr w:type="spellEnd"/>
      <w:proofErr w:type="gramEnd"/>
    </w:p>
    <w:p w14:paraId="71FA55C3" w14:textId="1F3B10D3" w:rsidR="00E35B0C" w:rsidRDefault="00E35B0C" w:rsidP="00E35B0C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38012460" w14:textId="1EDD59C8" w:rsidR="00E35B0C" w:rsidRDefault="00E35B0C" w:rsidP="00E35B0C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CCA1E81" w14:textId="77777777" w:rsidR="00E35B0C" w:rsidRPr="00E35B0C" w:rsidRDefault="00E35B0C" w:rsidP="00E35B0C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6733E98" w14:textId="6B3B9635" w:rsidR="007311F3" w:rsidRPr="00E35B0C" w:rsidRDefault="007311F3" w:rsidP="007311F3">
      <w:pPr>
        <w:pStyle w:val="Prrafodelista"/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2F8A779" w14:textId="033DB21B" w:rsidR="002A1208" w:rsidRPr="00E35B0C" w:rsidRDefault="002A1208" w:rsidP="002A1208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>Si hace</w:t>
      </w:r>
      <w:r w:rsidR="00E35B0C">
        <w:rPr>
          <w:rFonts w:ascii="Eras Medium ITC" w:hAnsi="Eras Medium ITC"/>
          <w:b w:val="0"/>
          <w:bCs/>
          <w:color w:val="auto"/>
          <w:sz w:val="24"/>
          <w:szCs w:val="24"/>
        </w:rPr>
        <w:t>mos</w:t>
      </w: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r w:rsidRPr="00E35B0C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E35B0C">
        <w:rPr>
          <w:rFonts w:ascii="Eras Medium ITC" w:hAnsi="Eras Medium ITC"/>
          <w:color w:val="auto"/>
          <w:sz w:val="24"/>
          <w:szCs w:val="24"/>
        </w:rPr>
        <w:t>systemctl</w:t>
      </w:r>
      <w:proofErr w:type="spellEnd"/>
      <w:r w:rsidRPr="00E35B0C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E35B0C">
        <w:rPr>
          <w:rFonts w:ascii="Eras Medium ITC" w:hAnsi="Eras Medium ITC"/>
          <w:color w:val="auto"/>
          <w:sz w:val="24"/>
          <w:szCs w:val="24"/>
        </w:rPr>
        <w:t>isolate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r w:rsidRPr="00E35B0C">
        <w:rPr>
          <w:rFonts w:ascii="Eras Medium ITC" w:hAnsi="Eras Medium ITC"/>
          <w:color w:val="auto"/>
          <w:sz w:val="24"/>
          <w:szCs w:val="24"/>
        </w:rPr>
        <w:t>runlevel6.</w:t>
      </w:r>
      <w:proofErr w:type="gramStart"/>
      <w:r w:rsidRPr="00E35B0C">
        <w:rPr>
          <w:rFonts w:ascii="Eras Medium ITC" w:hAnsi="Eras Medium ITC"/>
          <w:color w:val="auto"/>
          <w:sz w:val="24"/>
          <w:szCs w:val="24"/>
        </w:rPr>
        <w:t>target</w:t>
      </w:r>
      <w:proofErr w:type="gramEnd"/>
      <w:r w:rsidRPr="00E35B0C">
        <w:rPr>
          <w:rFonts w:ascii="Eras Medium ITC" w:hAnsi="Eras Medium ITC"/>
          <w:b w:val="0"/>
          <w:bCs/>
          <w:i/>
          <w:iCs/>
          <w:color w:val="auto"/>
          <w:sz w:val="24"/>
          <w:szCs w:val="24"/>
        </w:rPr>
        <w:t xml:space="preserve"> </w:t>
      </w: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se reinicia el sistema y se retorna al </w:t>
      </w:r>
      <w:proofErr w:type="spellStart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runlevel</w:t>
      </w:r>
      <w:proofErr w:type="spellEnd"/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3:</w:t>
      </w:r>
    </w:p>
    <w:p w14:paraId="6F15224E" w14:textId="1CD25234" w:rsidR="00E35B0C" w:rsidRDefault="002A1208" w:rsidP="00E35B0C">
      <w:pPr>
        <w:rPr>
          <w:sz w:val="23"/>
          <w:szCs w:val="23"/>
        </w:rPr>
      </w:pPr>
      <w:r w:rsidRPr="00E42E32">
        <w:rPr>
          <w:noProof/>
          <w:sz w:val="23"/>
          <w:szCs w:val="23"/>
        </w:rPr>
        <w:drawing>
          <wp:inline distT="0" distB="0" distL="0" distR="0" wp14:anchorId="1DC03FC7" wp14:editId="735B658B">
            <wp:extent cx="4601217" cy="1171739"/>
            <wp:effectExtent l="0" t="0" r="0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F4E1" w14:textId="3471C87D" w:rsidR="00E35B0C" w:rsidRPr="00E35B0C" w:rsidRDefault="00E35B0C" w:rsidP="00E35B0C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Syslog</w:t>
      </w:r>
      <w:proofErr w:type="spellEnd"/>
    </w:p>
    <w:p w14:paraId="2AAB6DC4" w14:textId="258DEA6E" w:rsidR="00E35B0C" w:rsidRPr="00E35B0C" w:rsidRDefault="00E35B0C" w:rsidP="00E35B0C">
      <w:pPr>
        <w:pStyle w:val="Prrafodelista"/>
        <w:numPr>
          <w:ilvl w:val="0"/>
          <w:numId w:val="25"/>
        </w:numPr>
        <w:rPr>
          <w:b w:val="0"/>
          <w:bCs/>
          <w:color w:val="auto"/>
        </w:rPr>
      </w:pPr>
      <w:r w:rsidRPr="00E35B0C">
        <w:rPr>
          <w:b w:val="0"/>
          <w:bCs/>
          <w:color w:val="auto"/>
        </w:rPr>
        <w:t xml:space="preserve">Se comprueba que está instalado el paquete </w:t>
      </w:r>
      <w:proofErr w:type="spellStart"/>
      <w:r>
        <w:rPr>
          <w:b w:val="0"/>
          <w:bCs/>
          <w:color w:val="auto"/>
        </w:rPr>
        <w:t>r</w:t>
      </w:r>
      <w:r w:rsidRPr="00E35B0C">
        <w:rPr>
          <w:b w:val="0"/>
          <w:bCs/>
          <w:color w:val="auto"/>
        </w:rPr>
        <w:t>syslog</w:t>
      </w:r>
      <w:proofErr w:type="spellEnd"/>
      <w:r w:rsidRPr="00E35B0C">
        <w:rPr>
          <w:b w:val="0"/>
          <w:bCs/>
          <w:color w:val="auto"/>
        </w:rPr>
        <w:t>:</w:t>
      </w:r>
    </w:p>
    <w:p w14:paraId="4BA8686F" w14:textId="72F7DD3C" w:rsidR="00E35B0C" w:rsidRDefault="00E35B0C" w:rsidP="00E35B0C">
      <w:pPr>
        <w:rPr>
          <w:sz w:val="23"/>
          <w:szCs w:val="23"/>
        </w:rPr>
      </w:pPr>
      <w:r w:rsidRPr="00E42E32">
        <w:rPr>
          <w:noProof/>
          <w:sz w:val="23"/>
          <w:szCs w:val="23"/>
        </w:rPr>
        <w:drawing>
          <wp:inline distT="0" distB="0" distL="0" distR="0" wp14:anchorId="06A5C096" wp14:editId="1FD9E67A">
            <wp:extent cx="5400040" cy="162560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D3B1" w14:textId="7CF64F3A" w:rsidR="00E35B0C" w:rsidRDefault="00E35B0C" w:rsidP="00E35B0C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Login</w:t>
      </w:r>
      <w:proofErr w:type="spellEnd"/>
      <w:r>
        <w:rPr>
          <w:rFonts w:ascii="Eras Medium ITC" w:hAnsi="Eras Medium ITC"/>
          <w:b/>
          <w:bCs/>
          <w:color w:val="5951C8" w:themeColor="text1" w:themeTint="80"/>
        </w:rPr>
        <w:t xml:space="preserve"> desde terminales</w:t>
      </w:r>
    </w:p>
    <w:p w14:paraId="104A6506" w14:textId="41B252F8" w:rsidR="00E35B0C" w:rsidRDefault="00E35B0C" w:rsidP="00E35B0C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E35B0C">
        <w:rPr>
          <w:rFonts w:ascii="Eras Medium ITC" w:hAnsi="Eras Medium ITC"/>
          <w:b w:val="0"/>
          <w:bCs/>
          <w:color w:val="auto"/>
          <w:sz w:val="24"/>
          <w:szCs w:val="24"/>
        </w:rPr>
        <w:t>C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omprobamos los dos </w:t>
      </w:r>
      <w:proofErr w:type="spellStart"/>
      <w:r>
        <w:rPr>
          <w:rFonts w:ascii="Eras Medium ITC" w:hAnsi="Eras Medium ITC"/>
          <w:b w:val="0"/>
          <w:bCs/>
          <w:color w:val="auto"/>
          <w:sz w:val="24"/>
          <w:szCs w:val="24"/>
        </w:rPr>
        <w:t>bash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existentes</w:t>
      </w:r>
      <w:r w:rsidR="00983C0D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7125CB15" w14:textId="08A01051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93DFD">
        <w:rPr>
          <w:noProof/>
          <w:sz w:val="23"/>
          <w:szCs w:val="23"/>
        </w:rPr>
        <w:drawing>
          <wp:inline distT="0" distB="0" distL="0" distR="0" wp14:anchorId="66C327EE" wp14:editId="67DFD36A">
            <wp:extent cx="5400040" cy="1459865"/>
            <wp:effectExtent l="0" t="0" r="0" b="698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EE7C" w14:textId="0DD25DD0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Hacemos un </w:t>
      </w:r>
      <w:r w:rsidRPr="00983C0D">
        <w:rPr>
          <w:rFonts w:ascii="Eras Medium ITC" w:hAnsi="Eras Medium ITC"/>
          <w:color w:val="auto"/>
          <w:sz w:val="24"/>
          <w:szCs w:val="24"/>
        </w:rPr>
        <w:t xml:space="preserve">$ </w:t>
      </w:r>
      <w:proofErr w:type="spellStart"/>
      <w:r w:rsidRPr="00983C0D">
        <w:rPr>
          <w:rFonts w:ascii="Eras Medium ITC" w:hAnsi="Eras Medium ITC"/>
          <w:color w:val="auto"/>
          <w:sz w:val="24"/>
          <w:szCs w:val="24"/>
        </w:rPr>
        <w:t>kill</w:t>
      </w:r>
      <w:proofErr w:type="spellEnd"/>
      <w:r w:rsidRPr="00983C0D">
        <w:rPr>
          <w:rFonts w:ascii="Eras Medium ITC" w:hAnsi="Eras Medium ITC"/>
          <w:color w:val="auto"/>
          <w:sz w:val="24"/>
          <w:szCs w:val="24"/>
        </w:rPr>
        <w:t xml:space="preserve"> -9 1211</w:t>
      </w: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matar al primer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bash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, y vemos que ahora sólo hay un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bash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, desapareciendo el anterior (PID: 1211):</w:t>
      </w:r>
    </w:p>
    <w:p w14:paraId="7F9EACBE" w14:textId="4F7511D9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93DFD">
        <w:rPr>
          <w:noProof/>
          <w:sz w:val="23"/>
          <w:szCs w:val="23"/>
        </w:rPr>
        <w:drawing>
          <wp:inline distT="0" distB="0" distL="0" distR="0" wp14:anchorId="17167217" wp14:editId="5323A4BC">
            <wp:extent cx="5400040" cy="1586230"/>
            <wp:effectExtent l="0" t="0" r="0" b="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A4B2" w14:textId="39CD2BF6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F1C5A68" w14:textId="4DC4F9AF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8AB875E" w14:textId="0774DDFE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9751FA2" w14:textId="0D4B52D6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DB58C13" w14:textId="58CB6E72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F58F870" w14:textId="633F9F2D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ACA6DEC" w14:textId="77777777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77A76A97" w14:textId="77777777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 xml:space="preserve">También vemos cómo ha aparecido el proceso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agetty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3849892E" w14:textId="62E7B1C7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93DFD">
        <w:rPr>
          <w:noProof/>
          <w:sz w:val="23"/>
          <w:szCs w:val="23"/>
        </w:rPr>
        <w:drawing>
          <wp:inline distT="0" distB="0" distL="0" distR="0" wp14:anchorId="14448416" wp14:editId="238C0826">
            <wp:extent cx="5400040" cy="1586230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2D36" w14:textId="158C9EC4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Hacemos desaparecer el proceso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agetty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creando una nueva Shell 1 con ALT+F1, nos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logueamos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y desaparece el proceso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agetty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6D9BFE3A" w14:textId="1F34E73E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F30F27">
        <w:rPr>
          <w:noProof/>
          <w:sz w:val="23"/>
          <w:szCs w:val="23"/>
        </w:rPr>
        <w:drawing>
          <wp:inline distT="0" distB="0" distL="0" distR="0" wp14:anchorId="593A6AE0" wp14:editId="312300B2">
            <wp:extent cx="4018749" cy="1789156"/>
            <wp:effectExtent l="0" t="0" r="1270" b="190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4956" cy="17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CF3D" w14:textId="0F50CAFA" w:rsidR="00983C0D" w:rsidRPr="00983C0D" w:rsidRDefault="00983C0D" w:rsidP="00983C0D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Buscamos los mensajes que muestran cómo el usuario </w:t>
      </w:r>
      <w:proofErr w:type="spellStart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>root</w:t>
      </w:r>
      <w:proofErr w:type="spellEnd"/>
      <w:r w:rsidRPr="00983C0D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entró en sesión con un 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      </w:t>
      </w:r>
      <w:r w:rsidRPr="00983C0D">
        <w:rPr>
          <w:rFonts w:ascii="Eras Medium ITC" w:hAnsi="Eras Medium ITC"/>
          <w:color w:val="auto"/>
          <w:sz w:val="24"/>
          <w:szCs w:val="24"/>
        </w:rPr>
        <w:t>$ grep “New sesión*” /</w:t>
      </w:r>
      <w:proofErr w:type="spellStart"/>
      <w:r w:rsidRPr="00983C0D">
        <w:rPr>
          <w:rFonts w:ascii="Eras Medium ITC" w:hAnsi="Eras Medium ITC"/>
          <w:color w:val="auto"/>
          <w:sz w:val="24"/>
          <w:szCs w:val="24"/>
        </w:rPr>
        <w:t>var</w:t>
      </w:r>
      <w:proofErr w:type="spellEnd"/>
      <w:r w:rsidRPr="00983C0D">
        <w:rPr>
          <w:rFonts w:ascii="Eras Medium ITC" w:hAnsi="Eras Medium ITC"/>
          <w:color w:val="auto"/>
          <w:sz w:val="24"/>
          <w:szCs w:val="24"/>
        </w:rPr>
        <w:t>/log/</w:t>
      </w:r>
      <w:proofErr w:type="spellStart"/>
      <w:r w:rsidRPr="00983C0D">
        <w:rPr>
          <w:rFonts w:ascii="Eras Medium ITC" w:hAnsi="Eras Medium ITC"/>
          <w:color w:val="auto"/>
          <w:sz w:val="24"/>
          <w:szCs w:val="24"/>
        </w:rPr>
        <w:t>messages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4B980120" w14:textId="21F083CC" w:rsidR="00983C0D" w:rsidRDefault="00983C0D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2778ED">
        <w:rPr>
          <w:noProof/>
          <w:sz w:val="23"/>
          <w:szCs w:val="23"/>
          <w:lang w:val="en-GB"/>
        </w:rPr>
        <w:drawing>
          <wp:inline distT="0" distB="0" distL="0" distR="0" wp14:anchorId="28D9A281" wp14:editId="403BFA9E">
            <wp:extent cx="5400040" cy="1630680"/>
            <wp:effectExtent l="0" t="0" r="0" b="762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E833" w14:textId="630F7335" w:rsidR="00983C0D" w:rsidRPr="00983C0D" w:rsidRDefault="00983C0D" w:rsidP="00983C0D">
      <w:pPr>
        <w:rPr>
          <w:rFonts w:ascii="Eras Medium ITC" w:hAnsi="Eras Medium ITC"/>
          <w:color w:val="FF0000"/>
          <w:sz w:val="24"/>
          <w:szCs w:val="24"/>
        </w:rPr>
      </w:pPr>
      <w:r w:rsidRPr="00983C0D">
        <w:rPr>
          <w:rFonts w:ascii="Eras Medium ITC" w:hAnsi="Eras Medium ITC"/>
          <w:color w:val="FF0000"/>
          <w:sz w:val="24"/>
          <w:szCs w:val="24"/>
        </w:rPr>
        <w:t>EJERCICIO:</w:t>
      </w:r>
    </w:p>
    <w:p w14:paraId="7A3B043E" w14:textId="77777777" w:rsidR="00983C0D" w:rsidRPr="00423FBE" w:rsidRDefault="00983C0D" w:rsidP="00983C0D">
      <w:pPr>
        <w:rPr>
          <w:color w:val="4E7F62" w:themeColor="accent5" w:themeShade="80"/>
          <w:sz w:val="24"/>
          <w:szCs w:val="24"/>
        </w:rPr>
      </w:pPr>
      <w:r w:rsidRPr="00423FBE">
        <w:rPr>
          <w:color w:val="4E7F62" w:themeColor="accent5" w:themeShade="80"/>
          <w:sz w:val="24"/>
          <w:szCs w:val="24"/>
        </w:rPr>
        <w:t xml:space="preserve">¿Cuál es el motivo de la última caída del sistema, de acuerdo con la orden </w:t>
      </w:r>
      <w:proofErr w:type="spellStart"/>
      <w:r w:rsidRPr="00423FBE">
        <w:rPr>
          <w:i/>
          <w:iCs/>
          <w:color w:val="4E7F62" w:themeColor="accent5" w:themeShade="80"/>
          <w:sz w:val="24"/>
          <w:szCs w:val="24"/>
        </w:rPr>
        <w:t>last</w:t>
      </w:r>
      <w:proofErr w:type="spellEnd"/>
      <w:r w:rsidRPr="00423FBE">
        <w:rPr>
          <w:color w:val="4E7F62" w:themeColor="accent5" w:themeShade="80"/>
          <w:sz w:val="24"/>
          <w:szCs w:val="24"/>
        </w:rPr>
        <w:t>?</w:t>
      </w:r>
    </w:p>
    <w:p w14:paraId="43E5ADD6" w14:textId="20257FF9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Si ejecutamos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last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ver los usuarios que han hecho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login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recientremente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y los motivos de las últimas caídas del sistema:</w:t>
      </w:r>
    </w:p>
    <w:p w14:paraId="5D4AB2D2" w14:textId="7F4CFA32" w:rsidR="00D70B8F" w:rsidRPr="00D70B8F" w:rsidRDefault="00D70B8F" w:rsidP="00D70B8F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45A5DEC6" wp14:editId="07603A75">
            <wp:extent cx="4065103" cy="2059321"/>
            <wp:effectExtent l="0" t="0" r="0" b="0"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1577" cy="20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5D07" w14:textId="77777777" w:rsidR="00D70B8F" w:rsidRPr="00D70B8F" w:rsidRDefault="00D70B8F" w:rsidP="00D70B8F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15BB1874" w14:textId="011BC456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 xml:space="preserve">Si matamos el proceso de la máquina virtual en Windows vemos que Linux lo interpreta como un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crash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(hay uno antes porque se me cayó el ordenador personal):</w:t>
      </w:r>
    </w:p>
    <w:p w14:paraId="62C3916B" w14:textId="730355AE" w:rsidR="00983C0D" w:rsidRDefault="00D70B8F" w:rsidP="00983C0D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2778ED">
        <w:rPr>
          <w:noProof/>
          <w:sz w:val="23"/>
          <w:szCs w:val="23"/>
        </w:rPr>
        <w:drawing>
          <wp:inline distT="0" distB="0" distL="0" distR="0" wp14:anchorId="3C91514B" wp14:editId="2DE891BA">
            <wp:extent cx="4072538" cy="2469670"/>
            <wp:effectExtent l="0" t="0" r="4445" b="698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224" cy="247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E638" w14:textId="17C2C943" w:rsidR="00D70B8F" w:rsidRDefault="00D70B8F" w:rsidP="00D70B8F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r>
        <w:rPr>
          <w:rFonts w:ascii="Eras Medium ITC" w:hAnsi="Eras Medium ITC"/>
          <w:b/>
          <w:bCs/>
          <w:color w:val="5951C8" w:themeColor="text1" w:themeTint="80"/>
        </w:rPr>
        <w:t>Ejecución periódica de comandos</w:t>
      </w:r>
    </w:p>
    <w:p w14:paraId="26AFCF8E" w14:textId="764B5A01" w:rsidR="00D70B8F" w:rsidRDefault="00D70B8F" w:rsidP="00D70B8F">
      <w:r w:rsidRPr="00F22298">
        <w:rPr>
          <w:noProof/>
          <w:sz w:val="23"/>
          <w:szCs w:val="23"/>
        </w:rPr>
        <w:drawing>
          <wp:inline distT="0" distB="0" distL="0" distR="0" wp14:anchorId="225A2163" wp14:editId="76BF9426">
            <wp:extent cx="5400040" cy="487045"/>
            <wp:effectExtent l="0" t="0" r="0" b="8255"/>
            <wp:docPr id="41" name="Imagen 4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F524" w14:textId="2863EE07" w:rsidR="00D70B8F" w:rsidRPr="00D70B8F" w:rsidRDefault="00D70B8F" w:rsidP="00D70B8F">
      <w:pPr>
        <w:pStyle w:val="Ttulo2"/>
        <w:numPr>
          <w:ilvl w:val="0"/>
          <w:numId w:val="29"/>
        </w:numPr>
        <w:rPr>
          <w:rFonts w:ascii="Eras Medium ITC" w:hAnsi="Eras Medium ITC"/>
          <w:b/>
          <w:bCs/>
          <w:color w:val="5951C8" w:themeColor="text1" w:themeTint="80"/>
        </w:rPr>
      </w:pPr>
      <w:proofErr w:type="spellStart"/>
      <w:r>
        <w:rPr>
          <w:rFonts w:ascii="Eras Medium ITC" w:hAnsi="Eras Medium ITC"/>
          <w:b/>
          <w:bCs/>
          <w:color w:val="5951C8" w:themeColor="text1" w:themeTint="80"/>
        </w:rPr>
        <w:t>Login</w:t>
      </w:r>
      <w:proofErr w:type="spellEnd"/>
      <w:r>
        <w:rPr>
          <w:rFonts w:ascii="Eras Medium ITC" w:hAnsi="Eras Medium ITC"/>
          <w:b/>
          <w:bCs/>
          <w:color w:val="5951C8" w:themeColor="text1" w:themeTint="80"/>
        </w:rPr>
        <w:t xml:space="preserve"> desde red</w:t>
      </w:r>
    </w:p>
    <w:p w14:paraId="7EAE7EC7" w14:textId="36FAE478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Nos conectamos a localhost por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ssh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07428A30" w14:textId="77777777" w:rsidR="00D70B8F" w:rsidRPr="00D70B8F" w:rsidRDefault="00D70B8F" w:rsidP="00D70B8F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noProof/>
          <w:color w:val="auto"/>
          <w:sz w:val="24"/>
          <w:szCs w:val="24"/>
        </w:rPr>
        <w:drawing>
          <wp:inline distT="0" distB="0" distL="0" distR="0" wp14:anchorId="676F60E8" wp14:editId="36E5A3E3">
            <wp:extent cx="5400040" cy="1356360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A83" w14:textId="4647840C" w:rsidR="00D70B8F" w:rsidRPr="00D70B8F" w:rsidRDefault="00D70B8F" w:rsidP="00D70B8F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Comprobamos que hay un proceso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sshd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en la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pseudoterminal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pts</w:t>
      </w:r>
      <w:proofErr w:type="spellEnd"/>
      <w:r w:rsidRPr="00D70B8F">
        <w:rPr>
          <w:rFonts w:ascii="Eras Medium ITC" w:hAnsi="Eras Medium ITC"/>
          <w:b w:val="0"/>
          <w:bCs/>
          <w:color w:val="auto"/>
          <w:sz w:val="24"/>
          <w:szCs w:val="24"/>
        </w:rPr>
        <w:t>/0:</w:t>
      </w:r>
    </w:p>
    <w:p w14:paraId="2EEC0A79" w14:textId="0F8F1731" w:rsidR="00D70B8F" w:rsidRDefault="00D70B8F" w:rsidP="00D70B8F">
      <w:pPr>
        <w:rPr>
          <w:sz w:val="23"/>
          <w:szCs w:val="23"/>
        </w:rPr>
      </w:pPr>
      <w:r w:rsidRPr="00F22298">
        <w:rPr>
          <w:noProof/>
          <w:sz w:val="23"/>
          <w:szCs w:val="23"/>
        </w:rPr>
        <w:drawing>
          <wp:inline distT="0" distB="0" distL="0" distR="0" wp14:anchorId="22CCFBC1" wp14:editId="2CE2EF1C">
            <wp:extent cx="5400040" cy="1985010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62C0" w14:textId="6ECE698A" w:rsidR="00B67059" w:rsidRDefault="00B67059" w:rsidP="00D70B8F">
      <w:pPr>
        <w:rPr>
          <w:sz w:val="23"/>
          <w:szCs w:val="23"/>
        </w:rPr>
      </w:pPr>
    </w:p>
    <w:p w14:paraId="7FB3D4D5" w14:textId="30F8D967" w:rsidR="00B67059" w:rsidRDefault="00B67059" w:rsidP="00D70B8F">
      <w:pPr>
        <w:rPr>
          <w:sz w:val="23"/>
          <w:szCs w:val="23"/>
        </w:rPr>
      </w:pPr>
    </w:p>
    <w:p w14:paraId="55B91F28" w14:textId="39ED1A19" w:rsidR="00B67059" w:rsidRDefault="00B67059" w:rsidP="00D70B8F">
      <w:pPr>
        <w:rPr>
          <w:sz w:val="23"/>
          <w:szCs w:val="23"/>
        </w:rPr>
      </w:pPr>
    </w:p>
    <w:p w14:paraId="580EFF62" w14:textId="52682552" w:rsidR="00B67059" w:rsidRDefault="00B67059" w:rsidP="00D70B8F">
      <w:pPr>
        <w:rPr>
          <w:sz w:val="23"/>
          <w:szCs w:val="23"/>
        </w:rPr>
      </w:pPr>
    </w:p>
    <w:p w14:paraId="006CA903" w14:textId="639C92FB" w:rsidR="00B67059" w:rsidRDefault="00B67059" w:rsidP="00D70B8F">
      <w:pPr>
        <w:rPr>
          <w:sz w:val="23"/>
          <w:szCs w:val="23"/>
        </w:rPr>
      </w:pPr>
    </w:p>
    <w:p w14:paraId="08BF9E8D" w14:textId="3A322D5D" w:rsidR="00B67059" w:rsidRDefault="00B67059" w:rsidP="00D70B8F">
      <w:pPr>
        <w:rPr>
          <w:sz w:val="23"/>
          <w:szCs w:val="23"/>
        </w:rPr>
      </w:pPr>
    </w:p>
    <w:p w14:paraId="32030DB8" w14:textId="77777777" w:rsidR="00B67059" w:rsidRDefault="00B67059" w:rsidP="00D70B8F">
      <w:pPr>
        <w:rPr>
          <w:sz w:val="23"/>
          <w:szCs w:val="23"/>
        </w:rPr>
      </w:pPr>
    </w:p>
    <w:p w14:paraId="305A975A" w14:textId="173342D8" w:rsidR="00D70B8F" w:rsidRPr="00D70B8F" w:rsidRDefault="00D70B8F" w:rsidP="00D70B8F">
      <w:pPr>
        <w:rPr>
          <w:rFonts w:ascii="Eras Medium ITC" w:hAnsi="Eras Medium ITC"/>
          <w:color w:val="FF0000"/>
          <w:sz w:val="24"/>
          <w:szCs w:val="24"/>
        </w:rPr>
      </w:pPr>
      <w:r w:rsidRPr="00D70B8F">
        <w:rPr>
          <w:rFonts w:ascii="Eras Medium ITC" w:hAnsi="Eras Medium ITC"/>
          <w:color w:val="FF0000"/>
          <w:sz w:val="24"/>
          <w:szCs w:val="24"/>
        </w:rPr>
        <w:lastRenderedPageBreak/>
        <w:t>EJERCICIO:</w:t>
      </w:r>
    </w:p>
    <w:p w14:paraId="39FBE50E" w14:textId="317D7501" w:rsidR="00B67059" w:rsidRPr="00D70B8F" w:rsidRDefault="00D70B8F" w:rsidP="00D70B8F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Haz </w:t>
      </w:r>
      <w:proofErr w:type="spellStart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>ssh</w:t>
      </w:r>
      <w:proofErr w:type="spellEnd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 localhost desde la terminal a la que has accedido con ALT-F2. Haz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ps</w:t>
      </w:r>
      <w:proofErr w:type="spellEnd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ax</w:t>
      </w:r>
      <w:proofErr w:type="spellEnd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 xml:space="preserve"> </w:t>
      </w:r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y busca los procesos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sshd</w:t>
      </w:r>
      <w:proofErr w:type="spellEnd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 xml:space="preserve">. ¿En qué terminal figura el segundo proceso </w:t>
      </w:r>
      <w:proofErr w:type="spellStart"/>
      <w:r w:rsidRPr="00D70B8F">
        <w:rPr>
          <w:rFonts w:ascii="Eras Medium ITC" w:hAnsi="Eras Medium ITC"/>
          <w:i/>
          <w:iCs/>
          <w:color w:val="4E7F62" w:themeColor="accent5" w:themeShade="80"/>
          <w:sz w:val="24"/>
          <w:szCs w:val="24"/>
        </w:rPr>
        <w:t>sshd</w:t>
      </w:r>
      <w:proofErr w:type="spellEnd"/>
      <w:r w:rsidRPr="00D70B8F">
        <w:rPr>
          <w:rFonts w:ascii="Eras Medium ITC" w:hAnsi="Eras Medium ITC"/>
          <w:color w:val="4E7F62" w:themeColor="accent5" w:themeShade="80"/>
          <w:sz w:val="24"/>
          <w:szCs w:val="24"/>
        </w:rPr>
        <w:t>?</w:t>
      </w:r>
    </w:p>
    <w:p w14:paraId="5F067B72" w14:textId="44F2C42C" w:rsidR="00D70B8F" w:rsidRPr="00B67059" w:rsidRDefault="00D70B8F" w:rsidP="00B67059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Figura en la </w:t>
      </w: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pseudoterminal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pst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/1:</w:t>
      </w:r>
    </w:p>
    <w:p w14:paraId="16BABF26" w14:textId="77777777" w:rsidR="00D70B8F" w:rsidRDefault="00D70B8F" w:rsidP="00D70B8F">
      <w:pPr>
        <w:rPr>
          <w:sz w:val="23"/>
          <w:szCs w:val="23"/>
        </w:rPr>
      </w:pPr>
      <w:r w:rsidRPr="00F22298">
        <w:rPr>
          <w:noProof/>
          <w:sz w:val="23"/>
          <w:szCs w:val="23"/>
        </w:rPr>
        <w:drawing>
          <wp:inline distT="0" distB="0" distL="0" distR="0" wp14:anchorId="18FBD067" wp14:editId="0F76C0FC">
            <wp:extent cx="5172797" cy="1819529"/>
            <wp:effectExtent l="0" t="0" r="8890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DC84" w14:textId="77777777" w:rsidR="00D70B8F" w:rsidRDefault="00D70B8F" w:rsidP="00D70B8F">
      <w:pPr>
        <w:rPr>
          <w:b w:val="0"/>
          <w:bCs/>
          <w:sz w:val="23"/>
          <w:szCs w:val="23"/>
        </w:rPr>
      </w:pPr>
    </w:p>
    <w:p w14:paraId="028C197C" w14:textId="6879221D" w:rsidR="00B67059" w:rsidRPr="00B67059" w:rsidRDefault="00B67059" w:rsidP="00B67059">
      <w:pPr>
        <w:rPr>
          <w:rFonts w:ascii="Eras Medium ITC" w:hAnsi="Eras Medium ITC"/>
          <w:b w:val="0"/>
          <w:bCs/>
          <w:color w:val="5951C8" w:themeColor="text1" w:themeTint="80"/>
          <w:sz w:val="36"/>
          <w:szCs w:val="36"/>
        </w:rPr>
      </w:pP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 xml:space="preserve">7.- </w:t>
      </w:r>
      <w:r>
        <w:rPr>
          <w:rFonts w:ascii="Eras Medium ITC" w:hAnsi="Eras Medium ITC"/>
          <w:bCs/>
          <w:color w:val="5951C8" w:themeColor="text1" w:themeTint="80"/>
          <w:sz w:val="36"/>
          <w:szCs w:val="36"/>
        </w:rPr>
        <w:t>S</w:t>
      </w: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>istemas de ficheros en red</w:t>
      </w:r>
    </w:p>
    <w:p w14:paraId="53BA5AAD" w14:textId="03BB37E0" w:rsidR="00B67059" w:rsidRPr="00B67059" w:rsidRDefault="00B67059" w:rsidP="00B67059">
      <w:pPr>
        <w:rPr>
          <w:rFonts w:ascii="Eras Medium ITC" w:hAnsi="Eras Medium ITC"/>
          <w:sz w:val="23"/>
          <w:szCs w:val="23"/>
        </w:rPr>
      </w:pPr>
      <w:r>
        <w:rPr>
          <w:rFonts w:ascii="Eras Medium ITC" w:hAnsi="Eras Medium ITC"/>
          <w:sz w:val="23"/>
          <w:szCs w:val="23"/>
        </w:rPr>
        <w:t xml:space="preserve">- </w:t>
      </w: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Samba es un conjunto de programas que implementa el protocolo SMB de Microsoft para sistemas UNIX y proporciona servicios de Active </w:t>
      </w: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Directory</w:t>
      </w:r>
      <w:proofErr w:type="spellEnd"/>
      <w:r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2F357445" w14:textId="77777777" w:rsidR="00B67059" w:rsidRPr="00B67059" w:rsidRDefault="00B67059" w:rsidP="00B67059">
      <w:pPr>
        <w:rPr>
          <w:rFonts w:ascii="Eras Medium ITC" w:hAnsi="Eras Medium ITC"/>
          <w:sz w:val="23"/>
          <w:szCs w:val="23"/>
        </w:rPr>
      </w:pPr>
      <w:r w:rsidRPr="00B67059">
        <w:rPr>
          <w:rFonts w:ascii="Eras Medium ITC" w:hAnsi="Eras Medium ITC"/>
          <w:noProof/>
          <w:sz w:val="23"/>
          <w:szCs w:val="23"/>
        </w:rPr>
        <w:drawing>
          <wp:inline distT="0" distB="0" distL="0" distR="0" wp14:anchorId="4F3A986C" wp14:editId="15F643C6">
            <wp:extent cx="5400040" cy="2614930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114D" w14:textId="6310BA71" w:rsidR="00B67059" w:rsidRDefault="00B67059" w:rsidP="00B67059">
      <w:pPr>
        <w:rPr>
          <w:rFonts w:ascii="Eras Medium ITC" w:hAnsi="Eras Medium ITC"/>
          <w:bCs/>
          <w:color w:val="5951C8" w:themeColor="text1" w:themeTint="80"/>
          <w:sz w:val="36"/>
          <w:szCs w:val="36"/>
        </w:rPr>
      </w:pP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 xml:space="preserve">8.- </w:t>
      </w:r>
      <w:r>
        <w:rPr>
          <w:rFonts w:ascii="Eras Medium ITC" w:hAnsi="Eras Medium ITC"/>
          <w:bCs/>
          <w:color w:val="5951C8" w:themeColor="text1" w:themeTint="80"/>
          <w:sz w:val="36"/>
          <w:szCs w:val="36"/>
        </w:rPr>
        <w:t>C</w:t>
      </w: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t>orreo electrónico</w:t>
      </w:r>
    </w:p>
    <w:p w14:paraId="75724FCE" w14:textId="5B298CE8" w:rsidR="00B67059" w:rsidRPr="00B67059" w:rsidRDefault="00B67059" w:rsidP="00B67059">
      <w:pPr>
        <w:rPr>
          <w:rFonts w:ascii="Eras Medium ITC" w:hAnsi="Eras Medium ITC"/>
          <w:b w:val="0"/>
          <w:color w:val="auto"/>
          <w:sz w:val="24"/>
          <w:szCs w:val="24"/>
        </w:rPr>
      </w:pPr>
      <w:r>
        <w:rPr>
          <w:rFonts w:ascii="Eras Medium ITC" w:hAnsi="Eras Medium ITC"/>
          <w:b w:val="0"/>
          <w:color w:val="auto"/>
          <w:sz w:val="24"/>
          <w:szCs w:val="24"/>
        </w:rPr>
        <w:t xml:space="preserve">       -     </w:t>
      </w:r>
      <w:r w:rsidRPr="00B67059">
        <w:rPr>
          <w:rFonts w:ascii="Eras Medium ITC" w:hAnsi="Eras Medium ITC"/>
          <w:b w:val="0"/>
          <w:color w:val="auto"/>
          <w:sz w:val="24"/>
          <w:szCs w:val="24"/>
        </w:rPr>
        <w:t xml:space="preserve">Comprobamos que hay un proceso </w:t>
      </w:r>
      <w:proofErr w:type="spellStart"/>
      <w:r w:rsidRPr="00B67059">
        <w:rPr>
          <w:rFonts w:ascii="Eras Medium ITC" w:hAnsi="Eras Medium ITC"/>
          <w:b w:val="0"/>
          <w:color w:val="auto"/>
          <w:sz w:val="24"/>
          <w:szCs w:val="24"/>
        </w:rPr>
        <w:t>postfix</w:t>
      </w:r>
      <w:proofErr w:type="spellEnd"/>
      <w:r w:rsidRPr="00B67059">
        <w:rPr>
          <w:rFonts w:ascii="Eras Medium ITC" w:hAnsi="Eras Medium ITC"/>
          <w:b w:val="0"/>
          <w:color w:val="auto"/>
          <w:sz w:val="24"/>
          <w:szCs w:val="24"/>
        </w:rPr>
        <w:t xml:space="preserve"> con </w:t>
      </w:r>
      <w:r w:rsidRPr="00B67059">
        <w:rPr>
          <w:rFonts w:ascii="Eras Medium ITC" w:hAnsi="Eras Medium ITC"/>
          <w:bCs/>
          <w:color w:val="auto"/>
          <w:sz w:val="24"/>
          <w:szCs w:val="24"/>
        </w:rPr>
        <w:t xml:space="preserve">$ </w:t>
      </w:r>
      <w:proofErr w:type="spellStart"/>
      <w:r w:rsidRPr="00B67059">
        <w:rPr>
          <w:rFonts w:ascii="Eras Medium ITC" w:hAnsi="Eras Medium ITC"/>
          <w:bCs/>
          <w:color w:val="auto"/>
          <w:sz w:val="24"/>
          <w:szCs w:val="24"/>
        </w:rPr>
        <w:t>ps</w:t>
      </w:r>
      <w:proofErr w:type="spellEnd"/>
      <w:r w:rsidRPr="00B67059">
        <w:rPr>
          <w:rFonts w:ascii="Eras Medium ITC" w:hAnsi="Eras Medium ITC"/>
          <w:bCs/>
          <w:color w:val="auto"/>
          <w:sz w:val="24"/>
          <w:szCs w:val="24"/>
        </w:rPr>
        <w:t xml:space="preserve"> </w:t>
      </w:r>
      <w:proofErr w:type="spellStart"/>
      <w:r w:rsidRPr="00B67059">
        <w:rPr>
          <w:rFonts w:ascii="Eras Medium ITC" w:hAnsi="Eras Medium ITC"/>
          <w:bCs/>
          <w:color w:val="auto"/>
          <w:sz w:val="24"/>
          <w:szCs w:val="24"/>
        </w:rPr>
        <w:t>ax</w:t>
      </w:r>
      <w:proofErr w:type="spellEnd"/>
      <w:r w:rsidRPr="00B67059">
        <w:rPr>
          <w:rFonts w:ascii="Eras Medium ITC" w:hAnsi="Eras Medium ITC"/>
          <w:b w:val="0"/>
          <w:color w:val="auto"/>
          <w:sz w:val="24"/>
          <w:szCs w:val="24"/>
        </w:rPr>
        <w:t>:</w:t>
      </w:r>
    </w:p>
    <w:p w14:paraId="3D6C9782" w14:textId="640F7FD0" w:rsidR="00B67059" w:rsidRDefault="00B67059" w:rsidP="00B67059">
      <w:pPr>
        <w:rPr>
          <w:rFonts w:ascii="Eras Medium ITC" w:hAnsi="Eras Medium ITC"/>
          <w:sz w:val="24"/>
          <w:szCs w:val="24"/>
        </w:rPr>
      </w:pPr>
      <w:r w:rsidRPr="00B67059">
        <w:rPr>
          <w:rFonts w:ascii="Eras Medium ITC" w:hAnsi="Eras Medium ITC"/>
          <w:noProof/>
          <w:sz w:val="24"/>
          <w:szCs w:val="24"/>
        </w:rPr>
        <w:drawing>
          <wp:inline distT="0" distB="0" distL="0" distR="0" wp14:anchorId="2392C2EC" wp14:editId="504C8FDB">
            <wp:extent cx="4601217" cy="2410161"/>
            <wp:effectExtent l="0" t="0" r="8890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3F1B" w14:textId="482CC1E7" w:rsidR="00B67059" w:rsidRDefault="00B67059" w:rsidP="00B67059">
      <w:pPr>
        <w:rPr>
          <w:rFonts w:ascii="Eras Medium ITC" w:hAnsi="Eras Medium ITC"/>
          <w:sz w:val="24"/>
          <w:szCs w:val="24"/>
        </w:rPr>
      </w:pPr>
    </w:p>
    <w:p w14:paraId="7817A59D" w14:textId="77777777" w:rsidR="00B67059" w:rsidRPr="00B67059" w:rsidRDefault="00B67059" w:rsidP="00B67059">
      <w:pPr>
        <w:rPr>
          <w:rFonts w:ascii="Eras Medium ITC" w:hAnsi="Eras Medium ITC"/>
          <w:sz w:val="24"/>
          <w:szCs w:val="24"/>
        </w:rPr>
      </w:pPr>
    </w:p>
    <w:p w14:paraId="09FD31DE" w14:textId="40D5C872" w:rsidR="00B67059" w:rsidRPr="00B67059" w:rsidRDefault="00B67059" w:rsidP="00B67059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>Nos mandamos un correo y comprobamos que llega:</w:t>
      </w:r>
    </w:p>
    <w:p w14:paraId="516ECABE" w14:textId="77777777" w:rsidR="00B67059" w:rsidRPr="00B67059" w:rsidRDefault="00B67059" w:rsidP="00B67059">
      <w:pPr>
        <w:rPr>
          <w:rFonts w:ascii="Eras Medium ITC" w:hAnsi="Eras Medium ITC"/>
          <w:sz w:val="24"/>
          <w:szCs w:val="24"/>
        </w:rPr>
      </w:pPr>
      <w:r w:rsidRPr="00B67059">
        <w:rPr>
          <w:rFonts w:ascii="Eras Medium ITC" w:hAnsi="Eras Medium ITC"/>
          <w:noProof/>
          <w:sz w:val="24"/>
          <w:szCs w:val="24"/>
        </w:rPr>
        <w:drawing>
          <wp:inline distT="0" distB="0" distL="0" distR="0" wp14:anchorId="2437A046" wp14:editId="050C5D7F">
            <wp:extent cx="5363323" cy="3696216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C499" w14:textId="0E319497" w:rsidR="00B67059" w:rsidRPr="00B67059" w:rsidRDefault="00B67059" w:rsidP="00B67059">
      <w:pPr>
        <w:rPr>
          <w:rFonts w:ascii="Eras Medium ITC" w:hAnsi="Eras Medium ITC"/>
          <w:color w:val="FF0000"/>
          <w:sz w:val="24"/>
          <w:szCs w:val="24"/>
        </w:rPr>
      </w:pPr>
      <w:r w:rsidRPr="00B67059">
        <w:rPr>
          <w:rFonts w:ascii="Eras Medium ITC" w:hAnsi="Eras Medium ITC"/>
          <w:color w:val="FF0000"/>
          <w:sz w:val="24"/>
          <w:szCs w:val="24"/>
        </w:rPr>
        <w:t>EJERCICIO</w:t>
      </w:r>
    </w:p>
    <w:p w14:paraId="0ED6F8CD" w14:textId="77777777" w:rsidR="00B67059" w:rsidRPr="00B67059" w:rsidRDefault="00B67059" w:rsidP="00B67059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Consulta la ayuda de s-</w:t>
      </w:r>
      <w:proofErr w:type="spellStart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nail</w:t>
      </w:r>
      <w:proofErr w:type="spellEnd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. ¿Cuál es el comando para salir de la orden s-</w:t>
      </w:r>
      <w:proofErr w:type="spellStart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nail</w:t>
      </w:r>
      <w:proofErr w:type="spellEnd"/>
      <w:r w:rsidRPr="00B67059">
        <w:rPr>
          <w:rFonts w:ascii="Eras Medium ITC" w:hAnsi="Eras Medium ITC"/>
          <w:color w:val="4E7F62" w:themeColor="accent5" w:themeShade="80"/>
          <w:sz w:val="24"/>
          <w:szCs w:val="24"/>
        </w:rPr>
        <w:t>?</w:t>
      </w:r>
    </w:p>
    <w:p w14:paraId="6813946E" w14:textId="7F746E94" w:rsidR="00B67059" w:rsidRPr="00B67059" w:rsidRDefault="00B67059" w:rsidP="00B67059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Hay varias órdenes:</w:t>
      </w:r>
    </w:p>
    <w:p w14:paraId="5232367F" w14:textId="5BE74B5E" w:rsidR="00B67059" w:rsidRPr="00B67059" w:rsidRDefault="00B67059" w:rsidP="00B67059">
      <w:pPr>
        <w:pStyle w:val="Prrafodelista"/>
        <w:numPr>
          <w:ilvl w:val="1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quit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: sale y aplica los cambios a la bandeja de entrada actual</w:t>
      </w:r>
    </w:p>
    <w:p w14:paraId="6B618D9C" w14:textId="54C52580" w:rsidR="00B67059" w:rsidRPr="00B67059" w:rsidRDefault="00B67059" w:rsidP="00B67059">
      <w:pPr>
        <w:pStyle w:val="Prrafodelista"/>
        <w:numPr>
          <w:ilvl w:val="1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xit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exit</w:t>
      </w:r>
      <w:proofErr w:type="spell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gramStart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>sale</w:t>
      </w:r>
      <w:proofErr w:type="gramEnd"/>
      <w:r w:rsidRPr="00B67059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pero descarta los cambios</w:t>
      </w:r>
    </w:p>
    <w:p w14:paraId="188293F5" w14:textId="1F1E1E41" w:rsidR="00B67059" w:rsidRDefault="00B67059" w:rsidP="00B67059">
      <w:pPr>
        <w:rPr>
          <w:rFonts w:ascii="Eras Medium ITC" w:hAnsi="Eras Medium ITC"/>
          <w:sz w:val="23"/>
          <w:szCs w:val="23"/>
        </w:rPr>
      </w:pPr>
      <w:r w:rsidRPr="00B67059">
        <w:rPr>
          <w:rFonts w:ascii="Eras Medium ITC" w:hAnsi="Eras Medium ITC"/>
          <w:noProof/>
          <w:sz w:val="23"/>
          <w:szCs w:val="23"/>
        </w:rPr>
        <w:drawing>
          <wp:inline distT="0" distB="0" distL="0" distR="0" wp14:anchorId="466B903A" wp14:editId="2788D8AA">
            <wp:extent cx="5400040" cy="3034030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5C55" w14:textId="549215F9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0361DD48" w14:textId="5C72D53E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3C6B8D4E" w14:textId="0518C4C1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2240C44E" w14:textId="29B7B3E9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077DC7BE" w14:textId="7F646C2E" w:rsid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4A972EB3" w14:textId="77777777" w:rsidR="00B67059" w:rsidRPr="00B67059" w:rsidRDefault="00B67059" w:rsidP="00B67059">
      <w:pPr>
        <w:rPr>
          <w:rFonts w:ascii="Eras Medium ITC" w:hAnsi="Eras Medium ITC"/>
          <w:sz w:val="23"/>
          <w:szCs w:val="23"/>
        </w:rPr>
      </w:pPr>
    </w:p>
    <w:p w14:paraId="6472E243" w14:textId="77777777" w:rsidR="00B67059" w:rsidRPr="00B67059" w:rsidRDefault="00B67059" w:rsidP="00B67059">
      <w:pPr>
        <w:rPr>
          <w:rFonts w:ascii="Eras Medium ITC" w:hAnsi="Eras Medium ITC"/>
          <w:b w:val="0"/>
          <w:bCs/>
          <w:sz w:val="23"/>
          <w:szCs w:val="23"/>
        </w:rPr>
      </w:pPr>
    </w:p>
    <w:p w14:paraId="265F1063" w14:textId="7C6C6F6C" w:rsidR="00B67059" w:rsidRPr="00B67059" w:rsidRDefault="00B67059" w:rsidP="00B67059">
      <w:pPr>
        <w:rPr>
          <w:rFonts w:ascii="Eras Medium ITC" w:hAnsi="Eras Medium ITC"/>
          <w:b w:val="0"/>
          <w:bCs/>
          <w:color w:val="5951C8" w:themeColor="text1" w:themeTint="80"/>
          <w:sz w:val="36"/>
          <w:szCs w:val="36"/>
        </w:rPr>
      </w:pPr>
      <w:r w:rsidRPr="00B67059">
        <w:rPr>
          <w:rFonts w:ascii="Eras Medium ITC" w:hAnsi="Eras Medium ITC"/>
          <w:bCs/>
          <w:color w:val="5951C8" w:themeColor="text1" w:themeTint="80"/>
          <w:sz w:val="36"/>
          <w:szCs w:val="36"/>
        </w:rPr>
        <w:lastRenderedPageBreak/>
        <w:t>9.- Servicios de impresión</w:t>
      </w:r>
    </w:p>
    <w:p w14:paraId="29EF4C3F" w14:textId="24E76AF6" w:rsidR="00E35B0C" w:rsidRPr="00B67059" w:rsidRDefault="00000000" w:rsidP="00E35B0C">
      <w:pPr>
        <w:rPr>
          <w:rFonts w:ascii="Eras Medium ITC" w:hAnsi="Eras Medium ITC"/>
          <w:sz w:val="23"/>
          <w:szCs w:val="23"/>
        </w:rPr>
      </w:pPr>
      <w:hyperlink r:id="rId47" w:history="1">
        <w:r w:rsidR="00B67059" w:rsidRPr="00B67059">
          <w:rPr>
            <w:rStyle w:val="Hipervnculo"/>
            <w:rFonts w:ascii="Eras Medium ITC" w:hAnsi="Eras Medium ITC"/>
            <w:sz w:val="23"/>
            <w:szCs w:val="23"/>
          </w:rPr>
          <w:t>https://askubuntu.com/questions/73367/what-is-cups-server-and-how-to-share-a-printer-locally-or-over-a-network</w:t>
        </w:r>
      </w:hyperlink>
    </w:p>
    <w:p w14:paraId="4335ABFB" w14:textId="13A94803" w:rsidR="00301396" w:rsidRPr="006479C3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52"/>
        </w:rPr>
      </w:pPr>
      <w:r w:rsidRPr="006479C3">
        <w:rPr>
          <w:rFonts w:ascii="Eras Medium ITC" w:hAnsi="Eras Medium ITC"/>
          <w:color w:val="5951C8" w:themeColor="text1" w:themeTint="80"/>
          <w:sz w:val="52"/>
        </w:rPr>
        <w:t>Opcional</w:t>
      </w:r>
    </w:p>
    <w:p w14:paraId="6892CD17" w14:textId="77777777" w:rsidR="00236304" w:rsidRPr="00236304" w:rsidRDefault="00236304" w:rsidP="00236304">
      <w:pPr>
        <w:pStyle w:val="Default"/>
        <w:numPr>
          <w:ilvl w:val="0"/>
          <w:numId w:val="36"/>
        </w:numPr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</w:pPr>
      <w:r w:rsidRPr="00236304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Nueva </w:t>
      </w:r>
      <w:proofErr w:type="spellStart"/>
      <w:r w:rsidRPr="00236304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>máquina</w:t>
      </w:r>
      <w:proofErr w:type="spellEnd"/>
      <w:r w:rsidRPr="00236304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 virtual con GUI </w:t>
      </w:r>
    </w:p>
    <w:p w14:paraId="62D2E6A6" w14:textId="109BB83B" w:rsidR="00236304" w:rsidRPr="00236304" w:rsidRDefault="00236304" w:rsidP="00236304">
      <w:pPr>
        <w:pStyle w:val="Default"/>
        <w:numPr>
          <w:ilvl w:val="0"/>
          <w:numId w:val="25"/>
        </w:numPr>
        <w:rPr>
          <w:rFonts w:ascii="Eras Medium ITC" w:hAnsi="Eras Medium ITC"/>
          <w:lang w:val="es-ES"/>
        </w:rPr>
      </w:pPr>
      <w:r w:rsidRPr="00236304">
        <w:rPr>
          <w:rFonts w:ascii="Eras Medium ITC" w:hAnsi="Eras Medium ITC"/>
          <w:lang w:val="es-ES"/>
        </w:rPr>
        <w:t xml:space="preserve">Se ha instalado </w:t>
      </w:r>
      <w:proofErr w:type="spellStart"/>
      <w:r w:rsidRPr="00236304">
        <w:rPr>
          <w:rFonts w:ascii="Eras Medium ITC" w:hAnsi="Eras Medium ITC"/>
          <w:lang w:val="es-ES"/>
        </w:rPr>
        <w:t>AlmaLinux</w:t>
      </w:r>
      <w:proofErr w:type="spellEnd"/>
      <w:r w:rsidRPr="00236304">
        <w:rPr>
          <w:rFonts w:ascii="Eras Medium ITC" w:hAnsi="Eras Medium ITC"/>
          <w:lang w:val="es-ES"/>
        </w:rPr>
        <w:t xml:space="preserve"> </w:t>
      </w:r>
      <w:proofErr w:type="spellStart"/>
      <w:r w:rsidRPr="00236304">
        <w:rPr>
          <w:rFonts w:ascii="Eras Medium ITC" w:hAnsi="Eras Medium ITC"/>
          <w:lang w:val="es-ES"/>
        </w:rPr>
        <w:t>version</w:t>
      </w:r>
      <w:proofErr w:type="spellEnd"/>
      <w:r w:rsidRPr="00236304">
        <w:rPr>
          <w:rFonts w:ascii="Eras Medium ITC" w:hAnsi="Eras Medium ITC"/>
          <w:lang w:val="es-ES"/>
        </w:rPr>
        <w:t xml:space="preserve"> con G</w:t>
      </w:r>
      <w:r w:rsidR="00001C57">
        <w:rPr>
          <w:rFonts w:ascii="Eras Medium ITC" w:hAnsi="Eras Medium ITC"/>
          <w:lang w:val="es-ES"/>
        </w:rPr>
        <w:t>UI:</w:t>
      </w:r>
      <w:r w:rsidRPr="00236304">
        <w:rPr>
          <w:rFonts w:ascii="Eras Medium ITC" w:hAnsi="Eras Medium ITC"/>
          <w:noProof/>
        </w:rPr>
        <w:drawing>
          <wp:inline distT="0" distB="0" distL="0" distR="0" wp14:anchorId="742B3D2A" wp14:editId="7CDB9CF1">
            <wp:extent cx="4865915" cy="3656303"/>
            <wp:effectExtent l="0" t="0" r="0" b="1905"/>
            <wp:docPr id="44" name="Imagen 4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Captura de pantalla de computador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2114" cy="36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570E" w14:textId="40F76096" w:rsidR="00236304" w:rsidRDefault="00236304" w:rsidP="00236304">
      <w:pPr>
        <w:pStyle w:val="Default"/>
        <w:ind w:firstLine="720"/>
        <w:rPr>
          <w:sz w:val="23"/>
          <w:szCs w:val="23"/>
          <w:lang w:val="es-ES"/>
        </w:rPr>
      </w:pPr>
      <w:r w:rsidRPr="005346DF">
        <w:rPr>
          <w:noProof/>
          <w:sz w:val="23"/>
          <w:szCs w:val="23"/>
          <w:lang w:val="es-ES"/>
        </w:rPr>
        <w:drawing>
          <wp:inline distT="0" distB="0" distL="0" distR="0" wp14:anchorId="746F56E7" wp14:editId="32E95DA2">
            <wp:extent cx="4870722" cy="3733800"/>
            <wp:effectExtent l="0" t="0" r="635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932" cy="375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3A53" w14:textId="7A676834" w:rsidR="00001C57" w:rsidRDefault="00001C57" w:rsidP="00236304">
      <w:pPr>
        <w:pStyle w:val="Default"/>
        <w:ind w:firstLine="720"/>
        <w:rPr>
          <w:sz w:val="23"/>
          <w:szCs w:val="23"/>
          <w:lang w:val="es-ES"/>
        </w:rPr>
      </w:pPr>
    </w:p>
    <w:p w14:paraId="6C157C03" w14:textId="77777777" w:rsidR="00001C57" w:rsidRDefault="00001C57" w:rsidP="00236304">
      <w:pPr>
        <w:pStyle w:val="Default"/>
        <w:ind w:firstLine="720"/>
        <w:rPr>
          <w:sz w:val="23"/>
          <w:szCs w:val="23"/>
          <w:lang w:val="es-ES"/>
        </w:rPr>
      </w:pPr>
    </w:p>
    <w:p w14:paraId="79038B60" w14:textId="77777777" w:rsidR="00236304" w:rsidRDefault="00236304" w:rsidP="00236304">
      <w:pPr>
        <w:pStyle w:val="Default"/>
      </w:pPr>
    </w:p>
    <w:p w14:paraId="1806D32B" w14:textId="77777777" w:rsidR="00236304" w:rsidRPr="00001C57" w:rsidRDefault="00236304" w:rsidP="00236304">
      <w:pPr>
        <w:pStyle w:val="Default"/>
        <w:numPr>
          <w:ilvl w:val="0"/>
          <w:numId w:val="36"/>
        </w:numPr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</w:pPr>
      <w:proofErr w:type="spellStart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lastRenderedPageBreak/>
        <w:t>Documentación</w:t>
      </w:r>
      <w:proofErr w:type="spellEnd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 y </w:t>
      </w:r>
      <w:proofErr w:type="spellStart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>ayuda</w:t>
      </w:r>
      <w:proofErr w:type="spellEnd"/>
      <w:r w:rsidRPr="00001C57">
        <w:rPr>
          <w:rFonts w:ascii="Eras Medium ITC" w:hAnsi="Eras Medium ITC"/>
          <w:b/>
          <w:bCs/>
          <w:color w:val="5951C8" w:themeColor="text1" w:themeTint="80"/>
          <w:sz w:val="36"/>
          <w:szCs w:val="36"/>
        </w:rPr>
        <w:t xml:space="preserve">: </w:t>
      </w:r>
    </w:p>
    <w:p w14:paraId="58DFE4AC" w14:textId="20C4A661" w:rsidR="00236304" w:rsidRPr="00001C57" w:rsidRDefault="00236304" w:rsidP="00001C57">
      <w:pPr>
        <w:pStyle w:val="Default"/>
        <w:numPr>
          <w:ilvl w:val="0"/>
          <w:numId w:val="25"/>
        </w:numPr>
        <w:rPr>
          <w:rFonts w:ascii="Eras Medium ITC" w:hAnsi="Eras Medium ITC"/>
        </w:rPr>
      </w:pPr>
      <w:proofErr w:type="spellStart"/>
      <w:r w:rsidRPr="00001C57">
        <w:rPr>
          <w:rFonts w:ascii="Eras Medium ITC" w:hAnsi="Eras Medium ITC"/>
        </w:rPr>
        <w:t>Usamos</w:t>
      </w:r>
      <w:proofErr w:type="spellEnd"/>
      <w:r w:rsidRPr="00001C57">
        <w:rPr>
          <w:rFonts w:ascii="Eras Medium ITC" w:hAnsi="Eras Medium ITC"/>
        </w:rPr>
        <w:t xml:space="preserve"> man ls:</w:t>
      </w:r>
    </w:p>
    <w:p w14:paraId="20548256" w14:textId="77777777" w:rsidR="00236304" w:rsidRPr="005346DF" w:rsidRDefault="00236304" w:rsidP="00236304">
      <w:pPr>
        <w:pStyle w:val="Default"/>
        <w:rPr>
          <w:sz w:val="23"/>
          <w:szCs w:val="23"/>
          <w:lang w:val="es-ES"/>
        </w:rPr>
      </w:pPr>
      <w:r w:rsidRPr="005346DF">
        <w:rPr>
          <w:noProof/>
          <w:sz w:val="23"/>
          <w:szCs w:val="23"/>
          <w:lang w:val="es-ES"/>
        </w:rPr>
        <w:drawing>
          <wp:inline distT="0" distB="0" distL="0" distR="0" wp14:anchorId="537B514A" wp14:editId="3CEA5A6D">
            <wp:extent cx="5400040" cy="4144645"/>
            <wp:effectExtent l="0" t="0" r="0" b="8255"/>
            <wp:docPr id="51" name="Imagen 5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A9C" w14:textId="11CD25A5" w:rsidR="00001C57" w:rsidRPr="00001C57" w:rsidRDefault="00236304" w:rsidP="00001C57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Usamos </w:t>
      </w:r>
      <w:r w:rsidR="00001C57" w:rsidRPr="00001C57">
        <w:rPr>
          <w:rFonts w:ascii="Eras Medium ITC" w:hAnsi="Eras Medium ITC"/>
          <w:color w:val="auto"/>
          <w:sz w:val="24"/>
          <w:szCs w:val="24"/>
        </w:rPr>
        <w:t>$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man</w:t>
      </w:r>
      <w:proofErr w:type="spellEnd"/>
      <w:r w:rsidRPr="00001C57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man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6518EDA3" w14:textId="0629DD86" w:rsidR="00236304" w:rsidRDefault="00236304" w:rsidP="00236304">
      <w:pPr>
        <w:rPr>
          <w:sz w:val="23"/>
          <w:szCs w:val="23"/>
        </w:rPr>
      </w:pPr>
      <w:r w:rsidRPr="005346DF">
        <w:rPr>
          <w:b w:val="0"/>
          <w:bCs/>
          <w:noProof/>
          <w:sz w:val="23"/>
          <w:szCs w:val="23"/>
        </w:rPr>
        <w:drawing>
          <wp:inline distT="0" distB="0" distL="0" distR="0" wp14:anchorId="059BD993" wp14:editId="46F684F0">
            <wp:extent cx="4887045" cy="3764128"/>
            <wp:effectExtent l="0" t="0" r="8890" b="8255"/>
            <wp:docPr id="58" name="Imagen 5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424" cy="3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0219" w14:textId="73713732" w:rsidR="00001C57" w:rsidRDefault="00001C57" w:rsidP="00236304">
      <w:pPr>
        <w:rPr>
          <w:sz w:val="23"/>
          <w:szCs w:val="23"/>
        </w:rPr>
      </w:pPr>
    </w:p>
    <w:p w14:paraId="595F6941" w14:textId="3C55D8A0" w:rsidR="00001C57" w:rsidRDefault="00001C57" w:rsidP="00236304">
      <w:pPr>
        <w:rPr>
          <w:sz w:val="23"/>
          <w:szCs w:val="23"/>
        </w:rPr>
      </w:pPr>
    </w:p>
    <w:p w14:paraId="44644F30" w14:textId="573EAED7" w:rsidR="00001C57" w:rsidRDefault="00001C57" w:rsidP="00236304">
      <w:pPr>
        <w:rPr>
          <w:sz w:val="23"/>
          <w:szCs w:val="23"/>
        </w:rPr>
      </w:pPr>
    </w:p>
    <w:p w14:paraId="1AC6561C" w14:textId="77777777" w:rsidR="00001C57" w:rsidRDefault="00001C57" w:rsidP="00236304">
      <w:pPr>
        <w:rPr>
          <w:sz w:val="23"/>
          <w:szCs w:val="23"/>
        </w:rPr>
      </w:pPr>
    </w:p>
    <w:p w14:paraId="08618299" w14:textId="63D5FB90" w:rsidR="00236304" w:rsidRPr="00001C57" w:rsidRDefault="00236304" w:rsidP="00001C57">
      <w:pPr>
        <w:pStyle w:val="Prrafodelista"/>
        <w:numPr>
          <w:ilvl w:val="0"/>
          <w:numId w:val="25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lastRenderedPageBreak/>
        <w:t xml:space="preserve">Usamos </w:t>
      </w:r>
      <w:r w:rsidR="00001C57" w:rsidRPr="00001C57">
        <w:rPr>
          <w:rFonts w:ascii="Eras Medium ITC" w:hAnsi="Eras Medium ITC"/>
          <w:color w:val="auto"/>
          <w:sz w:val="24"/>
          <w:szCs w:val="24"/>
        </w:rPr>
        <w:t>$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info</w:t>
      </w:r>
      <w:proofErr w:type="spellEnd"/>
      <w:r w:rsidRPr="00001C57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001C57">
        <w:rPr>
          <w:rFonts w:ascii="Eras Medium ITC" w:hAnsi="Eras Medium ITC"/>
          <w:color w:val="auto"/>
          <w:sz w:val="24"/>
          <w:szCs w:val="24"/>
        </w:rPr>
        <w:t>info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:</w:t>
      </w:r>
    </w:p>
    <w:p w14:paraId="1FDBEF24" w14:textId="77777777" w:rsidR="00236304" w:rsidRDefault="00236304" w:rsidP="00236304">
      <w:pPr>
        <w:rPr>
          <w:sz w:val="23"/>
          <w:szCs w:val="23"/>
        </w:rPr>
      </w:pPr>
      <w:r w:rsidRPr="005346DF">
        <w:rPr>
          <w:noProof/>
          <w:sz w:val="23"/>
          <w:szCs w:val="23"/>
        </w:rPr>
        <w:drawing>
          <wp:inline distT="0" distB="0" distL="0" distR="0" wp14:anchorId="7A56CF4A" wp14:editId="6F5B3D7F">
            <wp:extent cx="5400040" cy="4164965"/>
            <wp:effectExtent l="0" t="0" r="0" b="6985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FD76" w14:textId="77777777" w:rsidR="00236304" w:rsidRDefault="00236304" w:rsidP="00236304">
      <w:pPr>
        <w:pStyle w:val="Default"/>
        <w:rPr>
          <w:b/>
          <w:bCs/>
          <w:sz w:val="23"/>
          <w:szCs w:val="23"/>
          <w:lang w:val="es-ES"/>
        </w:rPr>
      </w:pPr>
    </w:p>
    <w:p w14:paraId="57157959" w14:textId="77777777" w:rsidR="00236304" w:rsidRPr="00001C57" w:rsidRDefault="00236304" w:rsidP="00236304">
      <w:pPr>
        <w:pStyle w:val="Default"/>
        <w:rPr>
          <w:rFonts w:ascii="Eras Medium ITC" w:hAnsi="Eras Medium ITC"/>
          <w:color w:val="FF0000"/>
          <w:lang w:val="es-ES"/>
        </w:rPr>
      </w:pPr>
      <w:r w:rsidRPr="00001C57">
        <w:rPr>
          <w:rFonts w:ascii="Eras Medium ITC" w:hAnsi="Eras Medium ITC"/>
          <w:b/>
          <w:bCs/>
          <w:color w:val="FF0000"/>
          <w:lang w:val="es-ES"/>
        </w:rPr>
        <w:t xml:space="preserve">Ejercicios: </w:t>
      </w:r>
    </w:p>
    <w:p w14:paraId="6DDD313B" w14:textId="77777777" w:rsidR="00236304" w:rsidRPr="00001C57" w:rsidRDefault="00236304" w:rsidP="00236304">
      <w:pPr>
        <w:pStyle w:val="Default"/>
        <w:numPr>
          <w:ilvl w:val="1"/>
          <w:numId w:val="37"/>
        </w:numPr>
        <w:spacing w:after="61"/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Ejecuta el comando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mandb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</w:p>
    <w:p w14:paraId="59B6A5D5" w14:textId="2320A326" w:rsidR="00236304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  <w:r w:rsidRPr="00001C57">
        <w:rPr>
          <w:rFonts w:ascii="Eras Medium ITC" w:hAnsi="Eras Medium ITC"/>
          <w:noProof/>
          <w:sz w:val="23"/>
          <w:szCs w:val="23"/>
          <w:lang w:val="es-ES"/>
        </w:rPr>
        <w:drawing>
          <wp:inline distT="0" distB="0" distL="0" distR="0" wp14:anchorId="1A531578" wp14:editId="006B5877">
            <wp:extent cx="5400040" cy="4143375"/>
            <wp:effectExtent l="0" t="0" r="0" b="9525"/>
            <wp:docPr id="60" name="Imagen 6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Sitio web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87F" w14:textId="77777777" w:rsidR="00001C57" w:rsidRPr="00001C57" w:rsidRDefault="00001C57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</w:p>
    <w:p w14:paraId="4F04D0E4" w14:textId="77777777" w:rsidR="00236304" w:rsidRPr="00001C57" w:rsidRDefault="00236304" w:rsidP="00236304">
      <w:pPr>
        <w:pStyle w:val="Default"/>
        <w:numPr>
          <w:ilvl w:val="1"/>
          <w:numId w:val="37"/>
        </w:numPr>
        <w:spacing w:after="61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lastRenderedPageBreak/>
        <w:t xml:space="preserve">Usa las órdenes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man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e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info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para conocer el significado de los términos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whatis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apropos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haz una lista de las órdenes del sistema que hacen referencia al término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reboot</w:t>
      </w:r>
      <w:proofErr w:type="spellEnd"/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. Escribe el comando que necesitas para mostrar cada una de las páginas de manual que aparece en esa lista. </w:t>
      </w:r>
    </w:p>
    <w:p w14:paraId="06CEA5FB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b/>
          <w:bCs/>
          <w:lang w:val="es-ES"/>
        </w:rPr>
      </w:pPr>
      <w:proofErr w:type="spellStart"/>
      <w:r w:rsidRPr="00001C57">
        <w:rPr>
          <w:rFonts w:ascii="Eras Medium ITC" w:hAnsi="Eras Medium ITC"/>
          <w:b/>
          <w:bCs/>
          <w:lang w:val="es-ES"/>
        </w:rPr>
        <w:t>Whatis</w:t>
      </w:r>
      <w:proofErr w:type="spellEnd"/>
    </w:p>
    <w:p w14:paraId="40C237EB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lang w:val="es-ES"/>
        </w:rPr>
      </w:pPr>
      <w:r w:rsidRPr="00001C57">
        <w:rPr>
          <w:rFonts w:ascii="Eras Medium ITC" w:hAnsi="Eras Medium ITC"/>
          <w:lang w:val="es-ES"/>
        </w:rPr>
        <w:t>- Significado: muestra las descripciones de una línea de las páginas del manual (busca el nombre de una página y muestra las descripciones de cualquier nombre coincidente).</w:t>
      </w:r>
    </w:p>
    <w:p w14:paraId="75E812E0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b/>
          <w:bCs/>
          <w:lang w:val="es-ES"/>
        </w:rPr>
      </w:pPr>
      <w:proofErr w:type="spellStart"/>
      <w:r w:rsidRPr="00001C57">
        <w:rPr>
          <w:rFonts w:ascii="Eras Medium ITC" w:hAnsi="Eras Medium ITC"/>
          <w:b/>
          <w:bCs/>
          <w:lang w:val="es-ES"/>
        </w:rPr>
        <w:t>Apropos</w:t>
      </w:r>
      <w:proofErr w:type="spellEnd"/>
    </w:p>
    <w:p w14:paraId="632919C7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lang w:val="es-ES"/>
        </w:rPr>
      </w:pPr>
      <w:r w:rsidRPr="00001C57">
        <w:rPr>
          <w:rFonts w:ascii="Eras Medium ITC" w:hAnsi="Eras Medium ITC"/>
          <w:lang w:val="es-ES"/>
        </w:rPr>
        <w:t>- Significado: busca nombres y descripciones de páginas en el manual (busca las descripciones de las instancias de una palabra clave, que suele ser una expresión regular).</w:t>
      </w:r>
    </w:p>
    <w:p w14:paraId="3ACED19E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</w:p>
    <w:p w14:paraId="2B4C6A93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lang w:val="es-ES"/>
        </w:rPr>
      </w:pPr>
      <w:r w:rsidRPr="00001C57">
        <w:rPr>
          <w:rFonts w:ascii="Eras Medium ITC" w:hAnsi="Eras Medium ITC"/>
          <w:lang w:val="es-ES"/>
        </w:rPr>
        <w:t xml:space="preserve">Términos que referencian a </w:t>
      </w:r>
      <w:proofErr w:type="spellStart"/>
      <w:r w:rsidRPr="00001C57">
        <w:rPr>
          <w:rFonts w:ascii="Eras Medium ITC" w:hAnsi="Eras Medium ITC"/>
          <w:lang w:val="es-ES"/>
        </w:rPr>
        <w:t>reboot</w:t>
      </w:r>
      <w:proofErr w:type="spellEnd"/>
      <w:r w:rsidRPr="00001C57">
        <w:rPr>
          <w:rFonts w:ascii="Eras Medium ITC" w:hAnsi="Eras Medium ITC"/>
          <w:lang w:val="es-ES"/>
        </w:rPr>
        <w:t>:</w:t>
      </w:r>
    </w:p>
    <w:p w14:paraId="2DA14A84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  <w:r w:rsidRPr="00001C57">
        <w:rPr>
          <w:rFonts w:ascii="Eras Medium ITC" w:hAnsi="Eras Medium ITC"/>
          <w:noProof/>
          <w:sz w:val="23"/>
          <w:szCs w:val="23"/>
          <w:lang w:val="es-ES"/>
        </w:rPr>
        <w:drawing>
          <wp:inline distT="0" distB="0" distL="0" distR="0" wp14:anchorId="312D85BA" wp14:editId="3A7008C3">
            <wp:extent cx="5400040" cy="1217295"/>
            <wp:effectExtent l="0" t="0" r="0" b="190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DE0" w14:textId="454914C6" w:rsidR="00236304" w:rsidRPr="00001C57" w:rsidRDefault="00FF6C33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  <w:r w:rsidRPr="00001C57">
        <w:rPr>
          <w:rFonts w:ascii="Eras Medium ITC" w:hAnsi="Eras Medium ITC"/>
          <w:sz w:val="23"/>
          <w:szCs w:val="23"/>
          <w:lang w:val="es-ES"/>
        </w:rPr>
        <w:t>El comando para usar</w:t>
      </w:r>
      <w:r w:rsidR="00236304" w:rsidRPr="00001C57">
        <w:rPr>
          <w:rFonts w:ascii="Eras Medium ITC" w:hAnsi="Eras Medium ITC"/>
          <w:sz w:val="23"/>
          <w:szCs w:val="23"/>
          <w:lang w:val="es-ES"/>
        </w:rPr>
        <w:t xml:space="preserve"> sería </w:t>
      </w:r>
      <w:r w:rsidR="00001C57" w:rsidRPr="00001C57">
        <w:rPr>
          <w:rFonts w:ascii="Eras Medium ITC" w:hAnsi="Eras Medium ITC"/>
          <w:b/>
          <w:bCs/>
          <w:sz w:val="23"/>
          <w:szCs w:val="23"/>
          <w:lang w:val="es-ES"/>
        </w:rPr>
        <w:t>$</w:t>
      </w:r>
      <w:proofErr w:type="spellStart"/>
      <w:r w:rsidR="00236304" w:rsidRPr="00001C57">
        <w:rPr>
          <w:rFonts w:ascii="Eras Medium ITC" w:hAnsi="Eras Medium ITC"/>
          <w:b/>
          <w:bCs/>
          <w:sz w:val="23"/>
          <w:szCs w:val="23"/>
          <w:lang w:val="es-ES"/>
        </w:rPr>
        <w:t>apropos</w:t>
      </w:r>
      <w:proofErr w:type="spellEnd"/>
      <w:r w:rsidR="00236304" w:rsidRPr="00001C57">
        <w:rPr>
          <w:rFonts w:ascii="Eras Medium ITC" w:hAnsi="Eras Medium ITC"/>
          <w:b/>
          <w:bCs/>
          <w:sz w:val="23"/>
          <w:szCs w:val="23"/>
          <w:lang w:val="es-ES"/>
        </w:rPr>
        <w:t xml:space="preserve"> </w:t>
      </w:r>
      <w:proofErr w:type="spellStart"/>
      <w:r w:rsidR="00236304" w:rsidRPr="00001C57">
        <w:rPr>
          <w:rFonts w:ascii="Eras Medium ITC" w:hAnsi="Eras Medium ITC"/>
          <w:b/>
          <w:bCs/>
          <w:sz w:val="23"/>
          <w:szCs w:val="23"/>
          <w:lang w:val="es-ES"/>
        </w:rPr>
        <w:t>reboot</w:t>
      </w:r>
      <w:proofErr w:type="spellEnd"/>
    </w:p>
    <w:p w14:paraId="6A4DBEA2" w14:textId="77777777" w:rsidR="00236304" w:rsidRPr="00001C57" w:rsidRDefault="00236304" w:rsidP="00236304">
      <w:pPr>
        <w:pStyle w:val="Default"/>
        <w:spacing w:after="61"/>
        <w:rPr>
          <w:rFonts w:ascii="Eras Medium ITC" w:hAnsi="Eras Medium ITC"/>
          <w:sz w:val="23"/>
          <w:szCs w:val="23"/>
          <w:lang w:val="es-ES"/>
        </w:rPr>
      </w:pPr>
    </w:p>
    <w:p w14:paraId="439738E6" w14:textId="77777777" w:rsidR="00236304" w:rsidRPr="00001C57" w:rsidRDefault="00236304" w:rsidP="00236304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1.3) Explica qué hace el comando </w:t>
      </w:r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cd /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usr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bin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;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ls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|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xargs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whatis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| </w:t>
      </w:r>
      <w:proofErr w:type="spellStart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less</w:t>
      </w:r>
      <w:proofErr w:type="spellEnd"/>
      <w:r w:rsidRPr="00001C57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</w:p>
    <w:p w14:paraId="1B6EA68D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- Primero se mueve al directorio 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usr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bin</w:t>
      </w:r>
      <w:proofErr w:type="spellEnd"/>
    </w:p>
    <w:p w14:paraId="7EF81E46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Después hace un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ls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lista todo su contenido</w:t>
      </w:r>
    </w:p>
    <w:p w14:paraId="0FAE6655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Después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xargs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whatis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coge la salida de la lista de archivos generada por el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ls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de 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usr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bin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y la pasa como argumento al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whatis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para proporcionar una descripción</w:t>
      </w:r>
    </w:p>
    <w:p w14:paraId="30988AF2" w14:textId="77777777" w:rsidR="00236304" w:rsidRPr="00001C57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Por último, les permite visualizar el texto página por página y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asío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poder navegar por el texto</w:t>
      </w:r>
    </w:p>
    <w:p w14:paraId="5FD29A0E" w14:textId="77777777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67172500" w14:textId="2D6CFEA0" w:rsidR="00236304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Por tanto, este comando lista todos los contenidos en 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usr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bin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, obtiene una descripción de cada uno de ellos y los visualiza página por página con </w:t>
      </w:r>
      <w:proofErr w:type="spellStart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less</w:t>
      </w:r>
      <w:proofErr w:type="spellEnd"/>
      <w:r w:rsidRPr="00001C57">
        <w:rPr>
          <w:rFonts w:ascii="Eras Medium ITC" w:hAnsi="Eras Medium ITC"/>
          <w:b w:val="0"/>
          <w:bCs/>
          <w:color w:val="auto"/>
          <w:sz w:val="24"/>
          <w:szCs w:val="24"/>
        </w:rPr>
        <w:t>.</w:t>
      </w:r>
    </w:p>
    <w:p w14:paraId="49711D69" w14:textId="13822475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2BD51C8" w14:textId="33F71EC1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A639554" w14:textId="49647F5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F7740C5" w14:textId="0CFC9691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128F9B6" w14:textId="2C00AE6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3130A0B5" w14:textId="31920510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49D91153" w14:textId="277A872D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2A0A403" w14:textId="07C0D8B1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0C45AA5D" w14:textId="67A55DC4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4E0B19F2" w14:textId="1AEF286A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63EE39A1" w14:textId="4525CE7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66FC563" w14:textId="18F44C58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6F219C97" w14:textId="778137C6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3345AEED" w14:textId="135487A7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2CE4C512" w14:textId="5F690E3E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5C543E08" w14:textId="26DCAD1F" w:rsid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7AEA4D88" w14:textId="77777777" w:rsidR="00001C57" w:rsidRPr="00001C57" w:rsidRDefault="00001C57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</w:p>
    <w:p w14:paraId="7DF36EF3" w14:textId="77777777" w:rsidR="00236304" w:rsidRPr="00001C57" w:rsidRDefault="00236304" w:rsidP="00236304">
      <w:pPr>
        <w:rPr>
          <w:rFonts w:ascii="Eras Medium ITC" w:hAnsi="Eras Medium ITC"/>
          <w:sz w:val="23"/>
          <w:szCs w:val="23"/>
        </w:rPr>
      </w:pPr>
    </w:p>
    <w:p w14:paraId="7EF46D70" w14:textId="77777777" w:rsidR="00236304" w:rsidRPr="00001C57" w:rsidRDefault="00236304" w:rsidP="00236304">
      <w:pPr>
        <w:pStyle w:val="Prrafodelista"/>
        <w:numPr>
          <w:ilvl w:val="0"/>
          <w:numId w:val="36"/>
        </w:numPr>
        <w:spacing w:after="160" w:line="259" w:lineRule="auto"/>
        <w:rPr>
          <w:rFonts w:ascii="Eras Medium ITC" w:hAnsi="Eras Medium ITC"/>
          <w:b w:val="0"/>
          <w:bCs/>
          <w:color w:val="5951C8" w:themeColor="text1" w:themeTint="80"/>
          <w:sz w:val="36"/>
          <w:szCs w:val="36"/>
        </w:rPr>
      </w:pPr>
      <w:r w:rsidRPr="00001C57">
        <w:rPr>
          <w:rFonts w:ascii="Eras Medium ITC" w:hAnsi="Eras Medium ITC"/>
          <w:bCs/>
          <w:color w:val="5951C8" w:themeColor="text1" w:themeTint="80"/>
          <w:sz w:val="36"/>
          <w:szCs w:val="36"/>
        </w:rPr>
        <w:lastRenderedPageBreak/>
        <w:t>Conceptos básicos de administración de paquetes</w:t>
      </w:r>
    </w:p>
    <w:p w14:paraId="021769FC" w14:textId="63292F75" w:rsidR="00236304" w:rsidRPr="00001C57" w:rsidRDefault="00001C57" w:rsidP="00236304">
      <w:pPr>
        <w:pStyle w:val="Default"/>
        <w:rPr>
          <w:rFonts w:ascii="Eras Medium ITC" w:hAnsi="Eras Medium ITC"/>
          <w:color w:val="FF0000"/>
          <w:lang w:val="es-ES"/>
        </w:rPr>
      </w:pPr>
      <w:r w:rsidRPr="00001C57">
        <w:rPr>
          <w:rFonts w:ascii="Eras Medium ITC" w:hAnsi="Eras Medium ITC"/>
          <w:b/>
          <w:bCs/>
          <w:color w:val="FF0000"/>
          <w:lang w:val="es-ES"/>
        </w:rPr>
        <w:t>EJERCICIOS:</w:t>
      </w:r>
    </w:p>
    <w:p w14:paraId="5749AB9B" w14:textId="77777777" w:rsidR="00236304" w:rsidRPr="00001C57" w:rsidRDefault="00236304" w:rsidP="00236304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2.1) Haz una lista de todos los paquetes del sistema, cuenta cuántos hay con </w:t>
      </w:r>
      <w:proofErr w:type="spellStart"/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>wc</w:t>
      </w:r>
      <w:proofErr w:type="spellEnd"/>
      <w:r w:rsidRPr="00001C57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 </w:t>
      </w:r>
    </w:p>
    <w:p w14:paraId="404948F4" w14:textId="108FCC05" w:rsidR="00236304" w:rsidRPr="00001C57" w:rsidRDefault="00236304" w:rsidP="00236304">
      <w:pPr>
        <w:pStyle w:val="Default"/>
        <w:rPr>
          <w:lang w:val="es-ES"/>
        </w:rPr>
      </w:pPr>
      <w:r w:rsidRPr="00001C57">
        <w:rPr>
          <w:lang w:val="es-ES"/>
        </w:rPr>
        <w:t xml:space="preserve">Listamos todos los paquetes con el comando </w:t>
      </w:r>
      <w:r w:rsidR="00001C57" w:rsidRPr="00001C57">
        <w:rPr>
          <w:b/>
          <w:bCs/>
          <w:lang w:val="es-ES"/>
        </w:rPr>
        <w:t xml:space="preserve">$ </w:t>
      </w:r>
      <w:proofErr w:type="spellStart"/>
      <w:r w:rsidRPr="00001C57">
        <w:rPr>
          <w:b/>
          <w:bCs/>
          <w:lang w:val="es-ES"/>
        </w:rPr>
        <w:t>dnf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list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installed</w:t>
      </w:r>
      <w:proofErr w:type="spellEnd"/>
      <w:r w:rsidR="00001C57">
        <w:rPr>
          <w:noProof/>
          <w:lang w:val="es-ES"/>
        </w:rPr>
        <w:t>:</w:t>
      </w:r>
      <w:r w:rsidRPr="00001C57">
        <w:rPr>
          <w:noProof/>
          <w:lang w:val="es-ES"/>
        </w:rPr>
        <w:drawing>
          <wp:inline distT="0" distB="0" distL="0" distR="0" wp14:anchorId="770CFE29" wp14:editId="487F60D5">
            <wp:extent cx="5400040" cy="4147820"/>
            <wp:effectExtent l="0" t="0" r="0" b="5080"/>
            <wp:docPr id="53" name="Imagen 5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BD8" w14:textId="08AD4C9C" w:rsidR="00236304" w:rsidRPr="00001C57" w:rsidRDefault="00236304" w:rsidP="00001C57">
      <w:pPr>
        <w:pStyle w:val="Default"/>
        <w:numPr>
          <w:ilvl w:val="0"/>
          <w:numId w:val="25"/>
        </w:numPr>
        <w:rPr>
          <w:b/>
          <w:bCs/>
          <w:lang w:val="es-ES"/>
        </w:rPr>
      </w:pPr>
      <w:r w:rsidRPr="00001C57">
        <w:rPr>
          <w:lang w:val="es-ES"/>
        </w:rPr>
        <w:t xml:space="preserve">Los contamos con </w:t>
      </w:r>
      <w:r w:rsidR="00001C57" w:rsidRPr="00001C57">
        <w:rPr>
          <w:b/>
          <w:bCs/>
          <w:lang w:val="es-ES"/>
        </w:rPr>
        <w:t xml:space="preserve">$ </w:t>
      </w:r>
      <w:proofErr w:type="spellStart"/>
      <w:r w:rsidRPr="00001C57">
        <w:rPr>
          <w:b/>
          <w:bCs/>
          <w:lang w:val="es-ES"/>
        </w:rPr>
        <w:t>dnf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list</w:t>
      </w:r>
      <w:proofErr w:type="spellEnd"/>
      <w:r w:rsidRPr="00001C57">
        <w:rPr>
          <w:b/>
          <w:bCs/>
          <w:lang w:val="es-ES"/>
        </w:rPr>
        <w:t xml:space="preserve"> </w:t>
      </w:r>
      <w:proofErr w:type="spellStart"/>
      <w:r w:rsidRPr="00001C57">
        <w:rPr>
          <w:b/>
          <w:bCs/>
          <w:lang w:val="es-ES"/>
        </w:rPr>
        <w:t>installed</w:t>
      </w:r>
      <w:proofErr w:type="spellEnd"/>
      <w:r w:rsidRPr="00001C57">
        <w:rPr>
          <w:b/>
          <w:bCs/>
          <w:lang w:val="es-ES"/>
        </w:rPr>
        <w:t xml:space="preserve"> | </w:t>
      </w:r>
      <w:proofErr w:type="spellStart"/>
      <w:r w:rsidRPr="00001C57">
        <w:rPr>
          <w:b/>
          <w:bCs/>
          <w:lang w:val="es-ES"/>
        </w:rPr>
        <w:t>wc</w:t>
      </w:r>
      <w:proofErr w:type="spellEnd"/>
      <w:r w:rsidR="00A3307B">
        <w:rPr>
          <w:b/>
          <w:bCs/>
          <w:lang w:val="es-ES"/>
        </w:rPr>
        <w:t>:</w:t>
      </w:r>
    </w:p>
    <w:p w14:paraId="1EE79A31" w14:textId="7B60AA13" w:rsidR="00236304" w:rsidRDefault="00236304" w:rsidP="00236304">
      <w:pPr>
        <w:pStyle w:val="Default"/>
        <w:rPr>
          <w:lang w:val="es-ES"/>
        </w:rPr>
      </w:pPr>
      <w:r w:rsidRPr="00001C57">
        <w:rPr>
          <w:noProof/>
          <w:lang w:val="es-ES"/>
        </w:rPr>
        <w:drawing>
          <wp:inline distT="0" distB="0" distL="0" distR="0" wp14:anchorId="59B2A19F" wp14:editId="34EF2D39">
            <wp:extent cx="5400040" cy="4147820"/>
            <wp:effectExtent l="0" t="0" r="0" b="508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9DF4" w14:textId="77777777" w:rsidR="00A3307B" w:rsidRPr="00001C57" w:rsidRDefault="00A3307B" w:rsidP="00236304">
      <w:pPr>
        <w:pStyle w:val="Default"/>
        <w:rPr>
          <w:lang w:val="es-ES"/>
        </w:rPr>
      </w:pPr>
    </w:p>
    <w:p w14:paraId="361312C8" w14:textId="77777777" w:rsidR="00236304" w:rsidRPr="00A3307B" w:rsidRDefault="00236304" w:rsidP="00236304">
      <w:pPr>
        <w:pStyle w:val="Default"/>
        <w:rPr>
          <w:b/>
          <w:bCs/>
          <w:color w:val="4E7F62" w:themeColor="accent5" w:themeShade="80"/>
          <w:lang w:val="es-ES"/>
        </w:rPr>
      </w:pPr>
      <w:r w:rsidRPr="00A3307B">
        <w:rPr>
          <w:b/>
          <w:bCs/>
          <w:color w:val="4E7F62" w:themeColor="accent5" w:themeShade="80"/>
          <w:lang w:val="es-ES"/>
        </w:rPr>
        <w:t xml:space="preserve">2.2) Comprueba qué paquetes están sin actualizar (no los actualices) </w:t>
      </w:r>
    </w:p>
    <w:p w14:paraId="14C4595A" w14:textId="00AAE6AA" w:rsidR="00236304" w:rsidRPr="00A3307B" w:rsidRDefault="00A3307B" w:rsidP="00236304">
      <w:pPr>
        <w:pStyle w:val="Default"/>
        <w:rPr>
          <w:lang w:val="es-ES"/>
        </w:rPr>
      </w:pPr>
      <w:r w:rsidRPr="00A3307B">
        <w:rPr>
          <w:lang w:val="es-ES"/>
        </w:rPr>
        <w:t xml:space="preserve">- </w:t>
      </w:r>
      <w:r w:rsidR="00236304" w:rsidRPr="00A3307B">
        <w:rPr>
          <w:lang w:val="es-ES"/>
        </w:rPr>
        <w:t xml:space="preserve">Usamos el comando </w:t>
      </w:r>
      <w:r w:rsidRPr="00A3307B">
        <w:rPr>
          <w:b/>
          <w:bCs/>
          <w:lang w:val="es-ES"/>
        </w:rPr>
        <w:t xml:space="preserve">$ </w:t>
      </w:r>
      <w:proofErr w:type="spellStart"/>
      <w:r w:rsidR="00236304" w:rsidRPr="00A3307B">
        <w:rPr>
          <w:b/>
          <w:bCs/>
          <w:lang w:val="es-ES"/>
        </w:rPr>
        <w:t>yum</w:t>
      </w:r>
      <w:proofErr w:type="spellEnd"/>
      <w:r w:rsidR="00236304" w:rsidRPr="00A3307B">
        <w:rPr>
          <w:b/>
          <w:bCs/>
          <w:lang w:val="es-ES"/>
        </w:rPr>
        <w:t xml:space="preserve"> </w:t>
      </w:r>
      <w:proofErr w:type="spellStart"/>
      <w:r w:rsidR="00236304" w:rsidRPr="00A3307B">
        <w:rPr>
          <w:b/>
          <w:bCs/>
          <w:lang w:val="es-ES"/>
        </w:rPr>
        <w:t>list</w:t>
      </w:r>
      <w:proofErr w:type="spellEnd"/>
      <w:r w:rsidR="00236304" w:rsidRPr="00A3307B">
        <w:rPr>
          <w:b/>
          <w:bCs/>
          <w:lang w:val="es-ES"/>
        </w:rPr>
        <w:t xml:space="preserve"> –</w:t>
      </w:r>
      <w:proofErr w:type="spellStart"/>
      <w:r w:rsidR="00236304" w:rsidRPr="00A3307B">
        <w:rPr>
          <w:b/>
          <w:bCs/>
          <w:lang w:val="es-ES"/>
        </w:rPr>
        <w:t>available</w:t>
      </w:r>
      <w:proofErr w:type="spellEnd"/>
      <w:r w:rsidRPr="00A3307B">
        <w:rPr>
          <w:lang w:val="es-ES"/>
        </w:rPr>
        <w:t>:</w:t>
      </w:r>
    </w:p>
    <w:p w14:paraId="4BA48B3D" w14:textId="77777777" w:rsidR="00236304" w:rsidRPr="00DA3E09" w:rsidRDefault="00236304" w:rsidP="00236304">
      <w:pPr>
        <w:pStyle w:val="Default"/>
        <w:rPr>
          <w:sz w:val="23"/>
          <w:szCs w:val="23"/>
          <w:lang w:val="es-ES"/>
        </w:rPr>
      </w:pPr>
      <w:r w:rsidRPr="001D3B31">
        <w:rPr>
          <w:noProof/>
          <w:sz w:val="23"/>
          <w:szCs w:val="23"/>
          <w:lang w:val="es-ES"/>
        </w:rPr>
        <w:drawing>
          <wp:inline distT="0" distB="0" distL="0" distR="0" wp14:anchorId="56A6C317" wp14:editId="56972BF6">
            <wp:extent cx="5400040" cy="4156710"/>
            <wp:effectExtent l="0" t="0" r="0" b="0"/>
            <wp:docPr id="55" name="Imagen 5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902F" w14:textId="77777777" w:rsidR="00236304" w:rsidRPr="00A3307B" w:rsidRDefault="00236304" w:rsidP="00236304">
      <w:pPr>
        <w:rPr>
          <w:rFonts w:ascii="Eras Medium ITC" w:hAnsi="Eras Medium ITC"/>
          <w:color w:val="4E7F62" w:themeColor="accent5" w:themeShade="80"/>
          <w:sz w:val="24"/>
          <w:szCs w:val="24"/>
        </w:rPr>
      </w:pPr>
      <w:r w:rsidRPr="00A3307B">
        <w:rPr>
          <w:rFonts w:ascii="Eras Medium ITC" w:hAnsi="Eras Medium ITC"/>
          <w:color w:val="4E7F62" w:themeColor="accent5" w:themeShade="80"/>
          <w:sz w:val="24"/>
          <w:szCs w:val="24"/>
        </w:rPr>
        <w:t>2.3) Instala el paquete Emacs</w:t>
      </w:r>
    </w:p>
    <w:p w14:paraId="4C6E1990" w14:textId="3B49FDAB" w:rsidR="00236304" w:rsidRPr="00A3307B" w:rsidRDefault="00A3307B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- </w:t>
      </w:r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Usamos el comando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</w:t>
      </w:r>
      <w:r w:rsidRPr="00A3307B">
        <w:rPr>
          <w:rFonts w:ascii="Eras Medium ITC" w:hAnsi="Eras Medium ITC"/>
          <w:color w:val="auto"/>
          <w:sz w:val="24"/>
          <w:szCs w:val="24"/>
        </w:rPr>
        <w:t>$</w:t>
      </w:r>
      <w:r w:rsidR="00236304"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="00236304" w:rsidRPr="00A3307B">
        <w:rPr>
          <w:rFonts w:ascii="Eras Medium ITC" w:hAnsi="Eras Medium ITC"/>
          <w:color w:val="auto"/>
          <w:sz w:val="24"/>
          <w:szCs w:val="24"/>
        </w:rPr>
        <w:t>yum</w:t>
      </w:r>
      <w:proofErr w:type="spellEnd"/>
      <w:r w:rsidR="00236304"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="00236304" w:rsidRPr="00A3307B">
        <w:rPr>
          <w:rFonts w:ascii="Eras Medium ITC" w:hAnsi="Eras Medium ITC"/>
          <w:color w:val="auto"/>
          <w:sz w:val="24"/>
          <w:szCs w:val="24"/>
        </w:rPr>
        <w:t>install</w:t>
      </w:r>
      <w:proofErr w:type="spellEnd"/>
      <w:r w:rsidR="00236304"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>
        <w:rPr>
          <w:rFonts w:ascii="Eras Medium ITC" w:hAnsi="Eras Medium ITC"/>
          <w:color w:val="auto"/>
          <w:sz w:val="24"/>
          <w:szCs w:val="24"/>
        </w:rPr>
        <w:t>e</w:t>
      </w:r>
      <w:r w:rsidR="00236304" w:rsidRPr="00A3307B">
        <w:rPr>
          <w:rFonts w:ascii="Eras Medium ITC" w:hAnsi="Eras Medium ITC"/>
          <w:color w:val="auto"/>
          <w:sz w:val="24"/>
          <w:szCs w:val="24"/>
        </w:rPr>
        <w:t>macs</w:t>
      </w:r>
      <w:proofErr w:type="spellEnd"/>
      <w:r>
        <w:rPr>
          <w:rFonts w:ascii="Eras Medium ITC" w:hAnsi="Eras Medium ITC"/>
          <w:color w:val="auto"/>
          <w:sz w:val="24"/>
          <w:szCs w:val="24"/>
        </w:rPr>
        <w:t>:</w:t>
      </w:r>
    </w:p>
    <w:p w14:paraId="36D795E3" w14:textId="77777777" w:rsidR="00236304" w:rsidRDefault="00236304" w:rsidP="00236304">
      <w:pPr>
        <w:rPr>
          <w:sz w:val="23"/>
          <w:szCs w:val="23"/>
        </w:rPr>
      </w:pPr>
      <w:r w:rsidRPr="001D3B31">
        <w:rPr>
          <w:noProof/>
          <w:sz w:val="23"/>
          <w:szCs w:val="23"/>
        </w:rPr>
        <w:drawing>
          <wp:inline distT="0" distB="0" distL="0" distR="0" wp14:anchorId="007E57B5" wp14:editId="09F77E58">
            <wp:extent cx="5400040" cy="4157980"/>
            <wp:effectExtent l="0" t="0" r="0" b="0"/>
            <wp:docPr id="56" name="Imagen 5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F784" w14:textId="77777777" w:rsidR="00236304" w:rsidRDefault="00236304" w:rsidP="00236304">
      <w:pPr>
        <w:pStyle w:val="Default"/>
      </w:pPr>
    </w:p>
    <w:p w14:paraId="522D3275" w14:textId="6006E139" w:rsidR="00236304" w:rsidRPr="00A3307B" w:rsidRDefault="00236304" w:rsidP="00236304">
      <w:pPr>
        <w:pStyle w:val="Default"/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</w:pPr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lastRenderedPageBreak/>
        <w:t xml:space="preserve">3) Opciones del 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 xml:space="preserve">. Mostrar la versión del 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 xml:space="preserve"> </w:t>
      </w:r>
    </w:p>
    <w:p w14:paraId="2AF5927D" w14:textId="3289722F" w:rsidR="00236304" w:rsidRPr="00A3307B" w:rsidRDefault="00A3307B" w:rsidP="00236304">
      <w:pPr>
        <w:pStyle w:val="Default"/>
        <w:rPr>
          <w:rFonts w:ascii="Eras Medium ITC" w:hAnsi="Eras Medium ITC"/>
          <w:color w:val="FF0000"/>
          <w:sz w:val="23"/>
          <w:szCs w:val="23"/>
          <w:lang w:val="es-ES"/>
        </w:rPr>
      </w:pPr>
      <w:r w:rsidRPr="00A3307B">
        <w:rPr>
          <w:rFonts w:ascii="Eras Medium ITC" w:hAnsi="Eras Medium ITC"/>
          <w:b/>
          <w:bCs/>
          <w:color w:val="FF0000"/>
          <w:sz w:val="23"/>
          <w:szCs w:val="23"/>
          <w:lang w:val="es-ES"/>
        </w:rPr>
        <w:t>EJERCICIOS:</w:t>
      </w:r>
    </w:p>
    <w:p w14:paraId="1972A101" w14:textId="0470D734" w:rsidR="00236304" w:rsidRPr="00A3307B" w:rsidRDefault="00236304" w:rsidP="00A3307B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3.1) Encuentra órdenes para mostrar en pantalla la versión de </w:t>
      </w:r>
      <w:proofErr w:type="spellStart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. Por ejemplo, con la orden </w:t>
      </w:r>
      <w:proofErr w:type="spellStart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>apropos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, construye una lista de comandos que hagan referencia a la palabra 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kernel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, busca en esa lista con </w:t>
      </w:r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grep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la palabra 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name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o similar y por último usa </w:t>
      </w:r>
      <w:proofErr w:type="spellStart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>man</w:t>
      </w:r>
      <w:proofErr w:type="spellEnd"/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 para saber qué opciones hay que pasarle a esa orden para que muestre toda la información. Escribe los resultados en el trabajo de la práctica. </w:t>
      </w:r>
    </w:p>
    <w:p w14:paraId="5D9769F2" w14:textId="77777777" w:rsidR="00236304" w:rsidRPr="00A3307B" w:rsidRDefault="00236304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3 formas:</w:t>
      </w:r>
    </w:p>
    <w:p w14:paraId="14C846CD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cat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etc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redhat-release</w:t>
      </w:r>
      <w:proofErr w:type="spellEnd"/>
    </w:p>
    <w:p w14:paraId="6250F0CD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uname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-a</w:t>
      </w:r>
    </w:p>
    <w:p w14:paraId="5632C981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hostnamectl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| grep -i 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kernel</w:t>
      </w:r>
      <w:proofErr w:type="spellEnd"/>
    </w:p>
    <w:p w14:paraId="75693C51" w14:textId="77777777" w:rsidR="00236304" w:rsidRPr="00A3307B" w:rsidRDefault="00236304" w:rsidP="00236304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cat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proc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/versión</w:t>
      </w:r>
    </w:p>
    <w:p w14:paraId="613BE330" w14:textId="77777777" w:rsidR="00236304" w:rsidRPr="00A3307B" w:rsidRDefault="00236304" w:rsidP="00236304">
      <w:pPr>
        <w:pStyle w:val="Default"/>
        <w:rPr>
          <w:rFonts w:ascii="Eras Medium ITC" w:hAnsi="Eras Medium ITC"/>
          <w:sz w:val="28"/>
          <w:szCs w:val="28"/>
        </w:rPr>
      </w:pPr>
    </w:p>
    <w:p w14:paraId="51879AB4" w14:textId="77777777" w:rsidR="00236304" w:rsidRPr="00A3307B" w:rsidRDefault="00236304" w:rsidP="00236304">
      <w:pPr>
        <w:pStyle w:val="Default"/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</w:pPr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4) Mensaje de presentación 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motd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, 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>issue</w:t>
      </w:r>
      <w:proofErr w:type="spellEnd"/>
      <w:r w:rsidRPr="00A3307B">
        <w:rPr>
          <w:rFonts w:ascii="Eras Medium ITC" w:hAnsi="Eras Medium ITC"/>
          <w:b/>
          <w:bCs/>
          <w:color w:val="5951C8" w:themeColor="text1" w:themeTint="80"/>
          <w:sz w:val="36"/>
          <w:szCs w:val="36"/>
          <w:lang w:val="es-ES"/>
        </w:rPr>
        <w:t xml:space="preserve"> </w:t>
      </w:r>
    </w:p>
    <w:p w14:paraId="1B4D6D8F" w14:textId="77777777" w:rsidR="00A3307B" w:rsidRPr="00A3307B" w:rsidRDefault="00A3307B" w:rsidP="00A3307B">
      <w:pPr>
        <w:pStyle w:val="Default"/>
        <w:rPr>
          <w:rFonts w:ascii="Eras Medium ITC" w:hAnsi="Eras Medium ITC"/>
          <w:color w:val="FF0000"/>
          <w:lang w:val="es-ES"/>
        </w:rPr>
      </w:pPr>
      <w:r w:rsidRPr="00A3307B">
        <w:rPr>
          <w:rFonts w:ascii="Eras Medium ITC" w:hAnsi="Eras Medium ITC"/>
          <w:b/>
          <w:bCs/>
          <w:color w:val="FF0000"/>
          <w:lang w:val="es-ES"/>
        </w:rPr>
        <w:t>EJERCICIOS:</w:t>
      </w:r>
    </w:p>
    <w:p w14:paraId="680C19F9" w14:textId="77777777" w:rsidR="00236304" w:rsidRPr="00A3307B" w:rsidRDefault="00236304" w:rsidP="00236304">
      <w:pPr>
        <w:pStyle w:val="Default"/>
        <w:rPr>
          <w:rFonts w:ascii="Eras Medium ITC" w:hAnsi="Eras Medium ITC"/>
          <w:b/>
          <w:bCs/>
          <w:color w:val="4E7F62" w:themeColor="accent5" w:themeShade="80"/>
          <w:lang w:val="es-ES"/>
        </w:rPr>
      </w:pP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4.1) Descubre la función de los ficheros </w:t>
      </w:r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motd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</w:t>
      </w:r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etc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/</w:t>
      </w:r>
      <w:proofErr w:type="spellStart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>issue</w:t>
      </w:r>
      <w:proofErr w:type="spellEnd"/>
      <w:r w:rsidRPr="00A3307B">
        <w:rPr>
          <w:rFonts w:ascii="Eras Medium ITC" w:hAnsi="Eras Medium ITC"/>
          <w:b/>
          <w:bCs/>
          <w:i/>
          <w:iCs/>
          <w:color w:val="4E7F62" w:themeColor="accent5" w:themeShade="80"/>
          <w:lang w:val="es-ES"/>
        </w:rPr>
        <w:t xml:space="preserve"> </w:t>
      </w:r>
      <w:r w:rsidRPr="00A3307B">
        <w:rPr>
          <w:rFonts w:ascii="Eras Medium ITC" w:hAnsi="Eras Medium ITC"/>
          <w:b/>
          <w:bCs/>
          <w:color w:val="4E7F62" w:themeColor="accent5" w:themeShade="80"/>
          <w:lang w:val="es-ES"/>
        </w:rPr>
        <w:t xml:space="preserve">y cambia su contenido. Rebota la máquina y observa qué pasa. Haz una captura de pantalla con el resultado. </w:t>
      </w:r>
    </w:p>
    <w:p w14:paraId="334D6117" w14:textId="2A7E576C" w:rsidR="00236304" w:rsidRPr="00A3307B" w:rsidRDefault="00A3307B" w:rsidP="00236304">
      <w:pPr>
        <w:rPr>
          <w:rFonts w:ascii="Eras Medium ITC" w:hAnsi="Eras Medium ITC"/>
          <w:b w:val="0"/>
          <w:bCs/>
          <w:color w:val="auto"/>
          <w:sz w:val="24"/>
          <w:szCs w:val="24"/>
        </w:rPr>
      </w:pP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     </w:t>
      </w:r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-</w:t>
      </w:r>
      <w:r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    </w:t>
      </w:r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El fichero </w:t>
      </w:r>
      <w:proofErr w:type="spellStart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motd</w:t>
      </w:r>
      <w:proofErr w:type="spellEnd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se encarga de mostrar un mensaje diario (el </w:t>
      </w:r>
      <w:proofErr w:type="spellStart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welcome</w:t>
      </w:r>
      <w:proofErr w:type="spellEnd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al </w:t>
      </w:r>
      <w:proofErr w:type="spellStart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loguearse</w:t>
      </w:r>
      <w:proofErr w:type="spellEnd"/>
      <w:r w:rsidR="00236304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)</w:t>
      </w:r>
    </w:p>
    <w:p w14:paraId="3A927DF5" w14:textId="5CDE6606" w:rsidR="00236304" w:rsidRPr="00A3307B" w:rsidRDefault="00236304" w:rsidP="00A3307B">
      <w:pPr>
        <w:pStyle w:val="Prrafodelista"/>
        <w:numPr>
          <w:ilvl w:val="0"/>
          <w:numId w:val="38"/>
        </w:numPr>
        <w:rPr>
          <w:rFonts w:ascii="Eras Medium ITC" w:hAnsi="Eras Medium ITC"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Lo modificamos con</w:t>
      </w:r>
      <w:r w:rsidR="00A3307B"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$</w:t>
      </w:r>
      <w:r w:rsidRPr="00A3307B">
        <w:rPr>
          <w:rFonts w:ascii="Eras Medium ITC" w:hAnsi="Eras Medium ITC"/>
          <w:color w:val="auto"/>
          <w:sz w:val="24"/>
          <w:szCs w:val="24"/>
        </w:rPr>
        <w:t xml:space="preserve"> </w:t>
      </w:r>
      <w:proofErr w:type="spellStart"/>
      <w:r w:rsidRPr="00A3307B">
        <w:rPr>
          <w:rFonts w:ascii="Eras Medium ITC" w:hAnsi="Eras Medium ITC"/>
          <w:color w:val="auto"/>
          <w:sz w:val="24"/>
          <w:szCs w:val="24"/>
        </w:rPr>
        <w:t>vim</w:t>
      </w:r>
      <w:proofErr w:type="spellEnd"/>
      <w:r w:rsidRPr="00A3307B">
        <w:rPr>
          <w:rFonts w:ascii="Eras Medium ITC" w:hAnsi="Eras Medium ITC"/>
          <w:color w:val="auto"/>
          <w:sz w:val="24"/>
          <w:szCs w:val="24"/>
        </w:rPr>
        <w:t xml:space="preserve"> /</w:t>
      </w:r>
      <w:proofErr w:type="spellStart"/>
      <w:r w:rsidRPr="00A3307B">
        <w:rPr>
          <w:rFonts w:ascii="Eras Medium ITC" w:hAnsi="Eras Medium ITC"/>
          <w:color w:val="auto"/>
          <w:sz w:val="24"/>
          <w:szCs w:val="24"/>
        </w:rPr>
        <w:t>etc</w:t>
      </w:r>
      <w:proofErr w:type="spellEnd"/>
      <w:r w:rsidRPr="00A3307B">
        <w:rPr>
          <w:rFonts w:ascii="Eras Medium ITC" w:hAnsi="Eras Medium ITC"/>
          <w:color w:val="auto"/>
          <w:sz w:val="24"/>
          <w:szCs w:val="24"/>
        </w:rPr>
        <w:t>/</w:t>
      </w:r>
      <w:proofErr w:type="spellStart"/>
      <w:r w:rsidRPr="00A3307B">
        <w:rPr>
          <w:rFonts w:ascii="Eras Medium ITC" w:hAnsi="Eras Medium ITC"/>
          <w:color w:val="auto"/>
          <w:sz w:val="24"/>
          <w:szCs w:val="24"/>
        </w:rPr>
        <w:t>motd</w:t>
      </w:r>
      <w:proofErr w:type="spellEnd"/>
    </w:p>
    <w:p w14:paraId="20F6E83D" w14:textId="77777777" w:rsidR="00236304" w:rsidRPr="00A3307B" w:rsidRDefault="00236304" w:rsidP="00A3307B">
      <w:pPr>
        <w:pStyle w:val="Prrafodelista"/>
        <w:numPr>
          <w:ilvl w:val="0"/>
          <w:numId w:val="38"/>
        </w:numPr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Ahora hacemos un 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ssh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a localhost y vemos el mensaje cambiado:</w:t>
      </w:r>
    </w:p>
    <w:p w14:paraId="3B382388" w14:textId="77777777" w:rsidR="00236304" w:rsidRDefault="00236304" w:rsidP="00FF6C33">
      <w:pPr>
        <w:rPr>
          <w:sz w:val="23"/>
          <w:szCs w:val="23"/>
        </w:rPr>
      </w:pPr>
      <w:r w:rsidRPr="002138C3">
        <w:rPr>
          <w:noProof/>
          <w:sz w:val="23"/>
          <w:szCs w:val="23"/>
        </w:rPr>
        <w:drawing>
          <wp:inline distT="0" distB="0" distL="0" distR="0" wp14:anchorId="76B6A34C" wp14:editId="57A3A231">
            <wp:extent cx="5400040" cy="2555240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FB29" w14:textId="6875EBBB" w:rsidR="00236304" w:rsidRPr="00A3307B" w:rsidRDefault="00236304" w:rsidP="00A3307B">
      <w:pPr>
        <w:pStyle w:val="Prrafodelista"/>
        <w:numPr>
          <w:ilvl w:val="0"/>
          <w:numId w:val="35"/>
        </w:numPr>
        <w:spacing w:after="160" w:line="259" w:lineRule="auto"/>
        <w:rPr>
          <w:rFonts w:ascii="Eras Medium ITC" w:hAnsi="Eras Medium ITC"/>
          <w:b w:val="0"/>
          <w:bCs/>
          <w:color w:val="auto"/>
          <w:sz w:val="24"/>
          <w:szCs w:val="24"/>
        </w:rPr>
      </w:pPr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El archivo 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etc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/</w:t>
      </w:r>
      <w:proofErr w:type="spellStart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>issue</w:t>
      </w:r>
      <w:proofErr w:type="spellEnd"/>
      <w:r w:rsidRPr="00A3307B">
        <w:rPr>
          <w:rFonts w:ascii="Eras Medium ITC" w:hAnsi="Eras Medium ITC"/>
          <w:b w:val="0"/>
          <w:bCs/>
          <w:color w:val="auto"/>
          <w:sz w:val="24"/>
          <w:szCs w:val="24"/>
        </w:rPr>
        <w:t xml:space="preserve"> es un archivo que contiene información sobre la versión del sistema y la marca de agua de inicio de sesión que se muestra en la consola de la terminal antes de que el usuario ingrese sus credenciales.</w:t>
      </w:r>
    </w:p>
    <w:p w14:paraId="603C5AED" w14:textId="77777777" w:rsidR="00301396" w:rsidRPr="00301396" w:rsidRDefault="00301396" w:rsidP="00301396">
      <w:pPr>
        <w:pStyle w:val="Ttulo"/>
        <w:rPr>
          <w:rFonts w:ascii="Eras Medium ITC" w:hAnsi="Eras Medium ITC"/>
          <w:color w:val="5951C8" w:themeColor="text1" w:themeTint="80"/>
          <w:sz w:val="24"/>
          <w:szCs w:val="24"/>
        </w:rPr>
      </w:pPr>
    </w:p>
    <w:p w14:paraId="5A2856A6" w14:textId="06035427" w:rsidR="00301396" w:rsidRPr="00301396" w:rsidRDefault="00A3307B" w:rsidP="00301396">
      <w:pPr>
        <w:pStyle w:val="Ttulo"/>
        <w:rPr>
          <w:rFonts w:ascii="Eras Medium ITC" w:hAnsi="Eras Medium ITC"/>
        </w:rPr>
      </w:pPr>
      <w:r>
        <w:rPr>
          <w:rFonts w:ascii="Eras Medium ITC" w:hAnsi="Eras Medium ITC"/>
        </w:rPr>
        <w:t>FALTA</w:t>
      </w:r>
    </w:p>
    <w:p w14:paraId="2FA8D22B" w14:textId="77777777" w:rsidR="00301396" w:rsidRPr="00301396" w:rsidRDefault="00301396" w:rsidP="00301396">
      <w:pPr>
        <w:pStyle w:val="Ttulo"/>
        <w:rPr>
          <w:rFonts w:ascii="Eras Medium ITC" w:hAnsi="Eras Medium ITC"/>
        </w:rPr>
      </w:pPr>
    </w:p>
    <w:p w14:paraId="7E28C132" w14:textId="7C8886C2" w:rsidR="00301396" w:rsidRDefault="00301396" w:rsidP="00301396">
      <w:pPr>
        <w:pStyle w:val="NormalWeb"/>
        <w:rPr>
          <w:rFonts w:ascii="Eras Medium ITC" w:hAnsi="Eras Medium ITC" w:cstheme="minorHAnsi"/>
          <w:color w:val="061F57" w:themeColor="text2" w:themeShade="BF"/>
        </w:rPr>
      </w:pPr>
    </w:p>
    <w:p w14:paraId="1CA6BA63" w14:textId="6EF93315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9BC6C8B" w14:textId="06169FB4" w:rsidR="00301396" w:rsidRDefault="009D78C0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  <w:r>
        <w:rPr>
          <w:noProof/>
          <w:lang w:bidi="es-ES"/>
        </w:rPr>
        <w:lastRenderedPageBreak/>
        <w:drawing>
          <wp:anchor distT="0" distB="0" distL="114300" distR="114300" simplePos="0" relativeHeight="251660292" behindDoc="1" locked="0" layoutInCell="1" allowOverlap="1" wp14:anchorId="47A1B132" wp14:editId="16B59FC6">
            <wp:simplePos x="0" y="0"/>
            <wp:positionH relativeFrom="page">
              <wp:posOffset>-2005875</wp:posOffset>
            </wp:positionH>
            <wp:positionV relativeFrom="page">
              <wp:posOffset>-609781</wp:posOffset>
            </wp:positionV>
            <wp:extent cx="13219316" cy="7833668"/>
            <wp:effectExtent l="0" t="0" r="1905" b="2540"/>
            <wp:wrapNone/>
            <wp:docPr id="27" name="Imagen 27" descr="Fuegos artificiales en la noch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Fuegos artificiales en la noche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9316" cy="783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343F6" w14:textId="2861C9CC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1CA66F2C" w14:textId="508B5B79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008F07C3" w14:textId="146B38AD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76401429" w14:textId="6501834A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C13C03D" w14:textId="197A3028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96110BE" w14:textId="07096D45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5281E80" w14:textId="249448F4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28BC95CA" w14:textId="08B30C30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3EF8F893" w14:textId="22A0C248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6950B882" w14:textId="4FAF8EC4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65F0BE9" w14:textId="6FB77341" w:rsidR="00301396" w:rsidRDefault="00301396" w:rsidP="003072CA">
      <w:pPr>
        <w:pStyle w:val="NormalWeb"/>
        <w:ind w:firstLine="720"/>
        <w:rPr>
          <w:rFonts w:ascii="Eras Medium ITC" w:hAnsi="Eras Medium ITC" w:cstheme="minorHAnsi"/>
          <w:color w:val="061F57" w:themeColor="text2" w:themeShade="BF"/>
        </w:rPr>
      </w:pPr>
    </w:p>
    <w:p w14:paraId="50944599" w14:textId="7303E23F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7B694B44" w14:textId="73D00D59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7C2B58FD" w14:textId="5D77B658" w:rsidR="00706588" w:rsidRDefault="00706588" w:rsidP="6D23A579">
      <w:pPr>
        <w:spacing w:after="200"/>
        <w:rPr>
          <w:rFonts w:ascii="Calibri" w:hAnsi="Calibri" w:cs="Calibri"/>
          <w:color w:val="5999D3"/>
          <w:sz w:val="26"/>
          <w:szCs w:val="26"/>
        </w:rPr>
      </w:pPr>
    </w:p>
    <w:p w14:paraId="255D0256" w14:textId="6C35AB7E" w:rsidR="00706588" w:rsidRDefault="00706588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0C072803" w14:textId="0D822EC4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73B3EDDB" w14:textId="547D6C16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467B0A63" w14:textId="4FA9CCA2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320ECA92" w14:textId="0F458545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0C3B0005" w14:textId="43618EE3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1634E35F" w14:textId="5481D95D" w:rsidR="00003E0C" w:rsidRDefault="00123F2A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129B42C7" wp14:editId="47B3CFFB">
                <wp:simplePos x="0" y="0"/>
                <wp:positionH relativeFrom="column">
                  <wp:posOffset>-619760</wp:posOffset>
                </wp:positionH>
                <wp:positionV relativeFrom="page">
                  <wp:posOffset>7226300</wp:posOffset>
                </wp:positionV>
                <wp:extent cx="7760970" cy="3556000"/>
                <wp:effectExtent l="0" t="0" r="0" b="0"/>
                <wp:wrapNone/>
                <wp:docPr id="25" name="Rectángulo 25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556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rgbClr val="FF0000"/>
                            </a:gs>
                            <a:gs pos="49000">
                              <a:srgbClr val="000000"/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3ED50" w14:textId="3D7CD962" w:rsidR="00FF6C33" w:rsidRDefault="00FF6C33" w:rsidP="00FF6C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B42C7" id="Rectángulo 25" o:spid="_x0000_s1027" alt="rectángulo de color" style="position:absolute;margin-left:-48.8pt;margin-top:569pt;width:611.1pt;height:280pt;z-index:-2516582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hop5QIAAFUGAAAOAAAAZHJzL2Uyb0RvYy54bWysVctqGzEU3Rf6D0L7ZGzXjhuTcTAJLoWQ&#13;&#10;hCQla1mj8Qg0kirJr359jzQPm9R0UboZX+m+j869vrnd14pshfPS6JwOLweUCM1NIfU6pz/elhdf&#13;&#10;KfGB6YIpo0VOD8LT2/nnTzc7OxMjUxlVCEcQRPvZzua0CsHOsszzStTMXxorNJSlcTULOLp1Vji2&#13;&#10;Q/RaZaPB4CrbGVdYZ7jwHrf3jZLOU/yyFDw8laUXgaicoraQvi59V/GbzW/YbO2YrSRvy2D/UEXN&#13;&#10;pEbSPtQ9C4xsnPwjVC25M96U4ZKbOjNlKblIPaCb4eBDN68VsyL1AnC87WHy/y8sf9y+2mcHGHbW&#13;&#10;zzzE2MW+dHX8RX1kn8A69GCJfSAcl9Pp1eB6Ckw5dF8mk6vBIMGZHd2t8+GbMDWJQk4dXiOBxLYP&#13;&#10;PiAlTDuTFrtiKZUipZKgggZhKHEmvMtQJShAsAZkD//k4Yk1QGOI3Mger7xbr+6UI1uGF18u032T&#13;&#10;au1PXcbXZz2ifd9H9ECN6y6dZaEi8ZNTLh1X8W3YrETJb+YFzREQqy2FgF2t2DYKt2gdpBLJFuVd&#13;&#10;dMYAp5PbWh1LUEQPpeNXmwhNo4032fG9khQOSjTWL6IkssALjRpA4iiJHhLGudChwdFXrBANUpOT&#13;&#10;ttPwRY/UvdIIGCPHPvvYbYDzsZsqW/voKtIk9s7tS/3NufdImY0OvXMttXHnOlPoqs3c2HcgNdBE&#13;&#10;lMJ+tQc2kUewjDcrUxyeXWRZorm3fClB1gfmwzNzWAUgONZbeMKnVGaXU9NKlFTG/Tp3H+0xodBS&#13;&#10;ssNqyan/uWEOZFbfNdh6PRyP4y5Kh/FkOsLBnWpWpxq9qe8MyDLEIrU8idE+qE4snanfsQUXMStU&#13;&#10;THPkBkWD6w53AWeosEe5WCySjP0DKj/oV8tj8IhzHMa3/Ttztp3YgGF/NN0aYrMPg9vYRk9tFptg&#13;&#10;Spmm+ohr+wLYXYlK7Z6Ny/H0nKyO/wbz3wAAAP//AwBQSwMEFAAGAAgAAAAhABqR8lzmAAAAEwEA&#13;&#10;AA8AAABkcnMvZG93bnJldi54bWxMT8FugzAMvU/qP0SutFsbYIhRSqjaTpM2aYeW7QNSkgEqcRBJ&#13;&#10;C+vXzz1tF8v2e35+L99MpmNXPbjWooBwGQDTWFnVYi3g6/N1kQJzXqKSnUUt4Ec72BSzh1xmyo54&#13;&#10;1NfS14xE0GVSQON9n3HuqkYb6Za210jYtx2M9DQONVeDHEncdDwKgoQb2SJ9aGSv942uzuXFCHjf&#13;&#10;BSoZ+3T7Fk1xfDjcjrePcifE43x6WVPZroF5Pfm/C7hnIP9QkLGTvaByrBOwWD0nRCUgfEop2p0S&#13;&#10;RjHtTtQlK9rxIuf/sxS/AAAA//8DAFBLAQItABQABgAIAAAAIQC2gziS/gAAAOEBAAATAAAAAAAA&#13;&#10;AAAAAAAAAAAAAABbQ29udGVudF9UeXBlc10ueG1sUEsBAi0AFAAGAAgAAAAhADj9If/WAAAAlAEA&#13;&#10;AAsAAAAAAAAAAAAAAAAALwEAAF9yZWxzLy5yZWxzUEsBAi0AFAAGAAgAAAAhAMxKGinlAgAAVQYA&#13;&#10;AA4AAAAAAAAAAAAAAAAALgIAAGRycy9lMm9Eb2MueG1sUEsBAi0AFAAGAAgAAAAhABqR8lzmAAAA&#13;&#10;EwEAAA8AAAAAAAAAAAAAAAAAPwUAAGRycy9kb3ducmV2LnhtbFBLBQYAAAAABAAEAPMAAABSBgAA&#13;&#10;AAA=&#13;&#10;" fillcolor="black" stroked="f" strokeweight="2pt">
                <v:fill color2="red" rotate="t" colors="0 black;32113f black" focus="100%" type="gradientRadial"/>
                <v:textbox>
                  <w:txbxContent>
                    <w:p w14:paraId="0E03ED50" w14:textId="3D7CD962" w:rsidR="00FF6C33" w:rsidRDefault="00FF6C33" w:rsidP="00FF6C33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p w14:paraId="4C7E7EFA" w14:textId="7FE6CE36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69AC972B" w14:textId="0FAC2D40" w:rsidR="00003E0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738516DA" w14:textId="39A58D0C" w:rsidR="00003E0C" w:rsidRPr="007774CC" w:rsidRDefault="00003E0C" w:rsidP="6D23A579">
      <w:pPr>
        <w:spacing w:after="200"/>
        <w:rPr>
          <w:rFonts w:ascii="Calibri" w:hAnsi="Calibri" w:cs="Calibri"/>
          <w:noProof/>
          <w:color w:val="5999D3"/>
          <w:sz w:val="26"/>
          <w:szCs w:val="26"/>
        </w:rPr>
      </w:pPr>
    </w:p>
    <w:p w14:paraId="16C80FBA" w14:textId="0C3FD7B0" w:rsidR="15DE4B3C" w:rsidRDefault="00B337BE" w:rsidP="15DE4B3C">
      <w:pPr>
        <w:spacing w:after="200"/>
        <w:rPr>
          <w:rFonts w:ascii="Calibri" w:hAnsi="Calibri" w:cs="Calibri"/>
          <w:color w:val="5999D3"/>
          <w:sz w:val="26"/>
          <w:szCs w:val="26"/>
        </w:rPr>
      </w:pPr>
      <w:r>
        <w:fldChar w:fldCharType="begin"/>
      </w:r>
      <w:r>
        <w:instrText xml:space="preserve"> INCLUDEPICTURE "https://imgs.search.brave.com/HeED8NhWXSOeggLRFah1ataaw29O8n9LZX8ksCXFFGc/rs:fit:400:200:1/g:ce/aHR0cHM6Ly9pbmdl/bmllcmlhaW5mb3Jt/YXRpY2EudW5pb3Zp/LmVzL2ltYWdlL2lt/YWdlX2dhbGxlcnk_/aW1nX2lkPTU0MzU2/MzQmdD0xNTg0OTYz/NTUxOTU2" \* MERGEFORMATINET </w:instrText>
      </w:r>
      <w:r w:rsidR="00000000">
        <w:fldChar w:fldCharType="separate"/>
      </w:r>
      <w:r>
        <w:fldChar w:fldCharType="end"/>
      </w:r>
    </w:p>
    <w:sectPr w:rsidR="15DE4B3C" w:rsidSect="00F45147">
      <w:headerReference w:type="default" r:id="rId60"/>
      <w:footerReference w:type="default" r:id="rId61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FECE8" w14:textId="77777777" w:rsidR="00C35180" w:rsidRDefault="00C35180">
      <w:r>
        <w:separator/>
      </w:r>
    </w:p>
    <w:p w14:paraId="6C405A0B" w14:textId="77777777" w:rsidR="00C35180" w:rsidRDefault="00C35180"/>
  </w:endnote>
  <w:endnote w:type="continuationSeparator" w:id="0">
    <w:p w14:paraId="40BEC866" w14:textId="77777777" w:rsidR="00C35180" w:rsidRDefault="00C35180">
      <w:r>
        <w:continuationSeparator/>
      </w:r>
    </w:p>
    <w:p w14:paraId="721AC5F2" w14:textId="77777777" w:rsidR="00C35180" w:rsidRDefault="00C35180"/>
  </w:endnote>
  <w:endnote w:type="continuationNotice" w:id="1">
    <w:p w14:paraId="205C9EE5" w14:textId="77777777" w:rsidR="00C35180" w:rsidRDefault="00C3518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ras Medium ITC">
    <w:panose1 w:val="020B06020305040208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Eras Medium ITC" w:hAnsi="Eras Medium ITC"/>
        <w:b w:val="0"/>
        <w:bCs/>
        <w:i/>
        <w:iCs/>
        <w:noProof/>
        <w:color w:val="2E287F" w:themeColor="text1" w:themeTint="BF"/>
      </w:rPr>
      <w:id w:val="-890194395"/>
      <w:docPartObj>
        <w:docPartGallery w:val="Page Numbers (Bottom of Page)"/>
        <w:docPartUnique/>
      </w:docPartObj>
    </w:sdtPr>
    <w:sdtEndPr>
      <w:rPr>
        <w:i w:val="0"/>
        <w:iCs w:val="0"/>
      </w:rPr>
    </w:sdtEndPr>
    <w:sdtContent>
      <w:p w14:paraId="4B14E146" w14:textId="04C7CAD1" w:rsidR="00DF027C" w:rsidRPr="00435728" w:rsidRDefault="00DF027C">
        <w:pPr>
          <w:pStyle w:val="Piedepgina"/>
          <w:jc w:val="center"/>
          <w:rPr>
            <w:rFonts w:ascii="Eras Medium ITC" w:hAnsi="Eras Medium ITC"/>
            <w:b w:val="0"/>
            <w:bCs/>
            <w:noProof/>
            <w:color w:val="2E287F" w:themeColor="text1" w:themeTint="BF"/>
          </w:rPr>
        </w:pP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begin"/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instrText xml:space="preserve"> PAGE   \* MERGEFORMAT </w:instrTex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separate"/>
        </w:r>
        <w:r w:rsidR="00AB02A7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>2</w:t>
        </w:r>
        <w:r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fldChar w:fldCharType="end"/>
        </w:r>
        <w:r w:rsidR="00A20A84" w:rsidRPr="00435728">
          <w:rPr>
            <w:rFonts w:ascii="Eras Medium ITC" w:hAnsi="Eras Medium ITC"/>
            <w:b w:val="0"/>
            <w:bCs/>
            <w:noProof/>
            <w:color w:val="2E287F" w:themeColor="text1" w:themeTint="BF"/>
            <w:lang w:bidi="es-ES"/>
          </w:rPr>
          <w:t xml:space="preserve"> </w:t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60EB1" w14:textId="77777777" w:rsidR="00C35180" w:rsidRDefault="00C35180">
      <w:r>
        <w:separator/>
      </w:r>
    </w:p>
    <w:p w14:paraId="7A2E94DB" w14:textId="77777777" w:rsidR="00C35180" w:rsidRDefault="00C35180"/>
  </w:footnote>
  <w:footnote w:type="continuationSeparator" w:id="0">
    <w:p w14:paraId="07297A51" w14:textId="77777777" w:rsidR="00C35180" w:rsidRDefault="00C35180">
      <w:r>
        <w:continuationSeparator/>
      </w:r>
    </w:p>
    <w:p w14:paraId="5D461D70" w14:textId="77777777" w:rsidR="00C35180" w:rsidRDefault="00C35180"/>
  </w:footnote>
  <w:footnote w:type="continuationNotice" w:id="1">
    <w:p w14:paraId="7D60EBF8" w14:textId="77777777" w:rsidR="00C35180" w:rsidRDefault="00C3518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16E33" w14:textId="3DA0B666" w:rsidR="007774CC" w:rsidRPr="00D5530C" w:rsidRDefault="00301396" w:rsidP="007774CC">
    <w:pPr>
      <w:pStyle w:val="Encabezado"/>
      <w:jc w:val="right"/>
      <w:rPr>
        <w:rFonts w:ascii="Eras Medium ITC" w:hAnsi="Eras Medium ITC"/>
        <w:b w:val="0"/>
        <w:bCs/>
        <w:i/>
        <w:iCs/>
        <w:color w:val="auto"/>
      </w:rPr>
    </w:pPr>
    <w:r>
      <w:rPr>
        <w:rFonts w:ascii="Eras Medium ITC" w:hAnsi="Eras Medium ITC"/>
        <w:b w:val="0"/>
        <w:bCs/>
        <w:i/>
        <w:iCs/>
        <w:color w:val="auto"/>
      </w:rPr>
      <w:t>UO285176</w:t>
    </w:r>
    <w:r w:rsidR="006479C3">
      <w:rPr>
        <w:rFonts w:ascii="Eras Medium ITC" w:hAnsi="Eras Medium ITC"/>
        <w:b w:val="0"/>
        <w:bCs/>
        <w:i/>
        <w:iCs/>
        <w:color w:val="auto"/>
      </w:rPr>
      <w:t xml:space="preserve"> – L5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311DA"/>
    <w:multiLevelType w:val="multilevel"/>
    <w:tmpl w:val="0C0A4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83C46"/>
    <w:multiLevelType w:val="hybridMultilevel"/>
    <w:tmpl w:val="0F6015B4"/>
    <w:lvl w:ilvl="0" w:tplc="A540F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02DFB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C35CD"/>
    <w:multiLevelType w:val="hybridMultilevel"/>
    <w:tmpl w:val="317A8DB8"/>
    <w:lvl w:ilvl="0" w:tplc="208269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D323EB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016B70"/>
    <w:multiLevelType w:val="hybridMultilevel"/>
    <w:tmpl w:val="E8C69628"/>
    <w:lvl w:ilvl="0" w:tplc="93F0CE3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BE4742"/>
    <w:multiLevelType w:val="hybridMultilevel"/>
    <w:tmpl w:val="E398D32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8E1AE1"/>
    <w:multiLevelType w:val="hybridMultilevel"/>
    <w:tmpl w:val="4E602BCC"/>
    <w:lvl w:ilvl="0" w:tplc="B13266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12B5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C46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4093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FCE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21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3AE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1C4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36C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0282D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16FF8"/>
    <w:multiLevelType w:val="hybridMultilevel"/>
    <w:tmpl w:val="3552E510"/>
    <w:lvl w:ilvl="0" w:tplc="852EB02C">
      <w:start w:val="2"/>
      <w:numFmt w:val="bullet"/>
      <w:lvlText w:val="-"/>
      <w:lvlJc w:val="left"/>
      <w:pPr>
        <w:ind w:left="720" w:hanging="360"/>
      </w:pPr>
      <w:rPr>
        <w:rFonts w:ascii="Eras Medium ITC" w:eastAsiaTheme="majorEastAsia" w:hAnsi="Eras Medium ITC" w:cstheme="maj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1643F"/>
    <w:multiLevelType w:val="hybridMultilevel"/>
    <w:tmpl w:val="86A4BD5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73E55"/>
    <w:multiLevelType w:val="hybridMultilevel"/>
    <w:tmpl w:val="41D4F4B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EF2A7F"/>
    <w:multiLevelType w:val="hybridMultilevel"/>
    <w:tmpl w:val="C3D4255E"/>
    <w:lvl w:ilvl="0" w:tplc="0B0C3BC0">
      <w:start w:val="2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8D738F"/>
    <w:multiLevelType w:val="hybridMultilevel"/>
    <w:tmpl w:val="FB6E66CC"/>
    <w:lvl w:ilvl="0" w:tplc="A540F1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8B3D64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F78C7"/>
    <w:multiLevelType w:val="multilevel"/>
    <w:tmpl w:val="7978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C44A9E"/>
    <w:multiLevelType w:val="hybridMultilevel"/>
    <w:tmpl w:val="41D4F4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DF34DA"/>
    <w:multiLevelType w:val="hybridMultilevel"/>
    <w:tmpl w:val="61682706"/>
    <w:lvl w:ilvl="0" w:tplc="2564EC36">
      <w:start w:val="27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941E07"/>
    <w:multiLevelType w:val="hybridMultilevel"/>
    <w:tmpl w:val="152E040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E62C35"/>
    <w:multiLevelType w:val="multilevel"/>
    <w:tmpl w:val="4B44D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ED76E1"/>
    <w:multiLevelType w:val="multilevel"/>
    <w:tmpl w:val="F20671E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i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  <w:i w:val="0"/>
      </w:rPr>
    </w:lvl>
  </w:abstractNum>
  <w:num w:numId="1" w16cid:durableId="338125289">
    <w:abstractNumId w:val="8"/>
  </w:num>
  <w:num w:numId="2" w16cid:durableId="179978827">
    <w:abstractNumId w:val="23"/>
  </w:num>
  <w:num w:numId="3" w16cid:durableId="302126787">
    <w:abstractNumId w:val="0"/>
  </w:num>
  <w:num w:numId="4" w16cid:durableId="599146915">
    <w:abstractNumId w:val="18"/>
  </w:num>
  <w:num w:numId="5" w16cid:durableId="295841500">
    <w:abstractNumId w:val="27"/>
  </w:num>
  <w:num w:numId="6" w16cid:durableId="1826163485">
    <w:abstractNumId w:val="11"/>
  </w:num>
  <w:num w:numId="7" w16cid:durableId="580407118">
    <w:abstractNumId w:val="28"/>
  </w:num>
  <w:num w:numId="8" w16cid:durableId="456874003">
    <w:abstractNumId w:val="15"/>
  </w:num>
  <w:num w:numId="9" w16cid:durableId="2022124354">
    <w:abstractNumId w:val="31"/>
  </w:num>
  <w:num w:numId="10" w16cid:durableId="514536363">
    <w:abstractNumId w:val="35"/>
  </w:num>
  <w:num w:numId="11" w16cid:durableId="1144355230">
    <w:abstractNumId w:val="4"/>
  </w:num>
  <w:num w:numId="12" w16cid:durableId="340476068">
    <w:abstractNumId w:val="5"/>
  </w:num>
  <w:num w:numId="13" w16cid:durableId="1547909198">
    <w:abstractNumId w:val="34"/>
  </w:num>
  <w:num w:numId="14" w16cid:durableId="197668867">
    <w:abstractNumId w:val="10"/>
  </w:num>
  <w:num w:numId="15" w16cid:durableId="1473526487">
    <w:abstractNumId w:val="14"/>
  </w:num>
  <w:num w:numId="16" w16cid:durableId="196819890">
    <w:abstractNumId w:val="25"/>
  </w:num>
  <w:num w:numId="17" w16cid:durableId="311570670">
    <w:abstractNumId w:val="2"/>
  </w:num>
  <w:num w:numId="18" w16cid:durableId="892497247">
    <w:abstractNumId w:val="12"/>
  </w:num>
  <w:num w:numId="19" w16cid:durableId="1829442710">
    <w:abstractNumId w:val="29"/>
  </w:num>
  <w:num w:numId="20" w16cid:durableId="1112676488">
    <w:abstractNumId w:val="36"/>
  </w:num>
  <w:num w:numId="21" w16cid:durableId="386606339">
    <w:abstractNumId w:val="32"/>
  </w:num>
  <w:num w:numId="22" w16cid:durableId="866795036">
    <w:abstractNumId w:val="22"/>
  </w:num>
  <w:num w:numId="23" w16cid:durableId="473066464">
    <w:abstractNumId w:val="1"/>
  </w:num>
  <w:num w:numId="24" w16cid:durableId="1644576716">
    <w:abstractNumId w:val="16"/>
  </w:num>
  <w:num w:numId="25" w16cid:durableId="1196386949">
    <w:abstractNumId w:val="19"/>
  </w:num>
  <w:num w:numId="26" w16cid:durableId="206572837">
    <w:abstractNumId w:val="13"/>
  </w:num>
  <w:num w:numId="27" w16cid:durableId="447358209">
    <w:abstractNumId w:val="20"/>
  </w:num>
  <w:num w:numId="28" w16cid:durableId="1030691528">
    <w:abstractNumId w:val="7"/>
  </w:num>
  <w:num w:numId="29" w16cid:durableId="2012952830">
    <w:abstractNumId w:val="21"/>
  </w:num>
  <w:num w:numId="30" w16cid:durableId="1634747525">
    <w:abstractNumId w:val="26"/>
  </w:num>
  <w:num w:numId="31" w16cid:durableId="750321941">
    <w:abstractNumId w:val="9"/>
  </w:num>
  <w:num w:numId="32" w16cid:durableId="729613760">
    <w:abstractNumId w:val="6"/>
  </w:num>
  <w:num w:numId="33" w16cid:durableId="1481842603">
    <w:abstractNumId w:val="30"/>
  </w:num>
  <w:num w:numId="34" w16cid:durableId="208803852">
    <w:abstractNumId w:val="17"/>
  </w:num>
  <w:num w:numId="35" w16cid:durableId="2076394906">
    <w:abstractNumId w:val="3"/>
  </w:num>
  <w:num w:numId="36" w16cid:durableId="1993606389">
    <w:abstractNumId w:val="33"/>
  </w:num>
  <w:num w:numId="37" w16cid:durableId="1418015418">
    <w:abstractNumId w:val="37"/>
  </w:num>
  <w:num w:numId="38" w16cid:durableId="122152656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01C57"/>
    <w:rsid w:val="00003E0C"/>
    <w:rsid w:val="000071A8"/>
    <w:rsid w:val="0002482E"/>
    <w:rsid w:val="00024C21"/>
    <w:rsid w:val="00050324"/>
    <w:rsid w:val="00063332"/>
    <w:rsid w:val="000646DD"/>
    <w:rsid w:val="000747A0"/>
    <w:rsid w:val="00084C05"/>
    <w:rsid w:val="0009169D"/>
    <w:rsid w:val="0009527B"/>
    <w:rsid w:val="000960A9"/>
    <w:rsid w:val="000A0150"/>
    <w:rsid w:val="000A484F"/>
    <w:rsid w:val="000B14CB"/>
    <w:rsid w:val="000B18DB"/>
    <w:rsid w:val="000C2505"/>
    <w:rsid w:val="000C4A56"/>
    <w:rsid w:val="000C678C"/>
    <w:rsid w:val="000C76E8"/>
    <w:rsid w:val="000E5896"/>
    <w:rsid w:val="000E63C9"/>
    <w:rsid w:val="000F2D84"/>
    <w:rsid w:val="000F3914"/>
    <w:rsid w:val="00100802"/>
    <w:rsid w:val="001012C7"/>
    <w:rsid w:val="001137B7"/>
    <w:rsid w:val="00123F2A"/>
    <w:rsid w:val="00125FBC"/>
    <w:rsid w:val="001269F7"/>
    <w:rsid w:val="00130E9D"/>
    <w:rsid w:val="00150A6D"/>
    <w:rsid w:val="001545E1"/>
    <w:rsid w:val="0016739C"/>
    <w:rsid w:val="00174AC9"/>
    <w:rsid w:val="00182FB3"/>
    <w:rsid w:val="00185B35"/>
    <w:rsid w:val="00191183"/>
    <w:rsid w:val="00195398"/>
    <w:rsid w:val="001964BD"/>
    <w:rsid w:val="00196EA0"/>
    <w:rsid w:val="001D5888"/>
    <w:rsid w:val="001E31AC"/>
    <w:rsid w:val="001E3C59"/>
    <w:rsid w:val="001F2BC8"/>
    <w:rsid w:val="001F5F6B"/>
    <w:rsid w:val="00204C84"/>
    <w:rsid w:val="00213407"/>
    <w:rsid w:val="00214FCC"/>
    <w:rsid w:val="002178DF"/>
    <w:rsid w:val="00217EEA"/>
    <w:rsid w:val="00222C07"/>
    <w:rsid w:val="00230B03"/>
    <w:rsid w:val="00236304"/>
    <w:rsid w:val="00240C7F"/>
    <w:rsid w:val="00242822"/>
    <w:rsid w:val="00243EBC"/>
    <w:rsid w:val="00246A35"/>
    <w:rsid w:val="00247CF4"/>
    <w:rsid w:val="00274563"/>
    <w:rsid w:val="00281493"/>
    <w:rsid w:val="00284348"/>
    <w:rsid w:val="00285CE1"/>
    <w:rsid w:val="00290F4A"/>
    <w:rsid w:val="002A1208"/>
    <w:rsid w:val="002A3DA0"/>
    <w:rsid w:val="002B68C2"/>
    <w:rsid w:val="002C0014"/>
    <w:rsid w:val="002C17E7"/>
    <w:rsid w:val="002D1F65"/>
    <w:rsid w:val="002D2AB8"/>
    <w:rsid w:val="002E2659"/>
    <w:rsid w:val="002E4926"/>
    <w:rsid w:val="002F2B65"/>
    <w:rsid w:val="002F2D3F"/>
    <w:rsid w:val="002F51F5"/>
    <w:rsid w:val="002F5954"/>
    <w:rsid w:val="002F7BF0"/>
    <w:rsid w:val="00301396"/>
    <w:rsid w:val="003072CA"/>
    <w:rsid w:val="00312137"/>
    <w:rsid w:val="0031764A"/>
    <w:rsid w:val="003248BE"/>
    <w:rsid w:val="00330359"/>
    <w:rsid w:val="00331997"/>
    <w:rsid w:val="00332D8F"/>
    <w:rsid w:val="003339E3"/>
    <w:rsid w:val="0033762F"/>
    <w:rsid w:val="00343299"/>
    <w:rsid w:val="00360494"/>
    <w:rsid w:val="00360F11"/>
    <w:rsid w:val="00366C7E"/>
    <w:rsid w:val="00373C10"/>
    <w:rsid w:val="00384EA3"/>
    <w:rsid w:val="0039202B"/>
    <w:rsid w:val="003944B0"/>
    <w:rsid w:val="003A39A1"/>
    <w:rsid w:val="003A6CCF"/>
    <w:rsid w:val="003C2191"/>
    <w:rsid w:val="003D3863"/>
    <w:rsid w:val="003F095B"/>
    <w:rsid w:val="004110DE"/>
    <w:rsid w:val="00416E59"/>
    <w:rsid w:val="00423FBE"/>
    <w:rsid w:val="004355A8"/>
    <w:rsid w:val="00435728"/>
    <w:rsid w:val="0044085A"/>
    <w:rsid w:val="0044096B"/>
    <w:rsid w:val="004428CD"/>
    <w:rsid w:val="004870BD"/>
    <w:rsid w:val="0049406F"/>
    <w:rsid w:val="004B21A5"/>
    <w:rsid w:val="004B3457"/>
    <w:rsid w:val="004C5646"/>
    <w:rsid w:val="004C5A07"/>
    <w:rsid w:val="004C6673"/>
    <w:rsid w:val="004D3EF6"/>
    <w:rsid w:val="004E1147"/>
    <w:rsid w:val="004E5FEE"/>
    <w:rsid w:val="005001DE"/>
    <w:rsid w:val="005037F0"/>
    <w:rsid w:val="00516A86"/>
    <w:rsid w:val="0052455E"/>
    <w:rsid w:val="00525E69"/>
    <w:rsid w:val="005275F6"/>
    <w:rsid w:val="00535361"/>
    <w:rsid w:val="0053572B"/>
    <w:rsid w:val="00541A58"/>
    <w:rsid w:val="00547C92"/>
    <w:rsid w:val="00557EE1"/>
    <w:rsid w:val="00572102"/>
    <w:rsid w:val="00572A53"/>
    <w:rsid w:val="00573437"/>
    <w:rsid w:val="005812A5"/>
    <w:rsid w:val="00587FD4"/>
    <w:rsid w:val="00594CE3"/>
    <w:rsid w:val="00596C6F"/>
    <w:rsid w:val="005C5AC6"/>
    <w:rsid w:val="005E5229"/>
    <w:rsid w:val="005E7E6F"/>
    <w:rsid w:val="005F1BB0"/>
    <w:rsid w:val="005F1E42"/>
    <w:rsid w:val="006177CF"/>
    <w:rsid w:val="00620BC8"/>
    <w:rsid w:val="00635062"/>
    <w:rsid w:val="006422F3"/>
    <w:rsid w:val="00643BF7"/>
    <w:rsid w:val="006479C3"/>
    <w:rsid w:val="00656C4D"/>
    <w:rsid w:val="0067279D"/>
    <w:rsid w:val="00690672"/>
    <w:rsid w:val="006A167A"/>
    <w:rsid w:val="006C1A57"/>
    <w:rsid w:val="006C24B9"/>
    <w:rsid w:val="006D0D8E"/>
    <w:rsid w:val="006D357F"/>
    <w:rsid w:val="006E5716"/>
    <w:rsid w:val="00701F48"/>
    <w:rsid w:val="00706588"/>
    <w:rsid w:val="00706598"/>
    <w:rsid w:val="00707C77"/>
    <w:rsid w:val="007302B3"/>
    <w:rsid w:val="00730733"/>
    <w:rsid w:val="007309A6"/>
    <w:rsid w:val="00730E3A"/>
    <w:rsid w:val="007311C2"/>
    <w:rsid w:val="007311F3"/>
    <w:rsid w:val="00736AAF"/>
    <w:rsid w:val="00744E68"/>
    <w:rsid w:val="00754785"/>
    <w:rsid w:val="00764645"/>
    <w:rsid w:val="00765B2A"/>
    <w:rsid w:val="0076633B"/>
    <w:rsid w:val="007774CC"/>
    <w:rsid w:val="00783A34"/>
    <w:rsid w:val="0078641E"/>
    <w:rsid w:val="007937F8"/>
    <w:rsid w:val="00797F8D"/>
    <w:rsid w:val="007A1B3B"/>
    <w:rsid w:val="007B3EFD"/>
    <w:rsid w:val="007C6B52"/>
    <w:rsid w:val="007D16C5"/>
    <w:rsid w:val="007E3AAF"/>
    <w:rsid w:val="00812230"/>
    <w:rsid w:val="00816E41"/>
    <w:rsid w:val="00824388"/>
    <w:rsid w:val="00862FE4"/>
    <w:rsid w:val="0086389A"/>
    <w:rsid w:val="00867411"/>
    <w:rsid w:val="008757BE"/>
    <w:rsid w:val="0087605E"/>
    <w:rsid w:val="0088314E"/>
    <w:rsid w:val="0088458F"/>
    <w:rsid w:val="00887FAB"/>
    <w:rsid w:val="0089144B"/>
    <w:rsid w:val="00892569"/>
    <w:rsid w:val="008941AE"/>
    <w:rsid w:val="008A5FE1"/>
    <w:rsid w:val="008B0337"/>
    <w:rsid w:val="008B1FEE"/>
    <w:rsid w:val="008B37CD"/>
    <w:rsid w:val="008B3E22"/>
    <w:rsid w:val="008C4584"/>
    <w:rsid w:val="008E7158"/>
    <w:rsid w:val="008F5D02"/>
    <w:rsid w:val="008F675E"/>
    <w:rsid w:val="009004DD"/>
    <w:rsid w:val="00903C32"/>
    <w:rsid w:val="00910DE1"/>
    <w:rsid w:val="00916B16"/>
    <w:rsid w:val="009173B9"/>
    <w:rsid w:val="009258BA"/>
    <w:rsid w:val="00927FDD"/>
    <w:rsid w:val="0093335D"/>
    <w:rsid w:val="0093613E"/>
    <w:rsid w:val="00937C35"/>
    <w:rsid w:val="00937F5C"/>
    <w:rsid w:val="009407BC"/>
    <w:rsid w:val="00943026"/>
    <w:rsid w:val="009440D4"/>
    <w:rsid w:val="00951451"/>
    <w:rsid w:val="009644AF"/>
    <w:rsid w:val="00966B81"/>
    <w:rsid w:val="009752D1"/>
    <w:rsid w:val="00977F79"/>
    <w:rsid w:val="00983C0D"/>
    <w:rsid w:val="00997534"/>
    <w:rsid w:val="009A1613"/>
    <w:rsid w:val="009A16BE"/>
    <w:rsid w:val="009A3221"/>
    <w:rsid w:val="009B77FB"/>
    <w:rsid w:val="009C7720"/>
    <w:rsid w:val="009D78C0"/>
    <w:rsid w:val="009E40C6"/>
    <w:rsid w:val="009E7381"/>
    <w:rsid w:val="009F5674"/>
    <w:rsid w:val="009F58CA"/>
    <w:rsid w:val="009F7864"/>
    <w:rsid w:val="00A11870"/>
    <w:rsid w:val="00A11F61"/>
    <w:rsid w:val="00A20A84"/>
    <w:rsid w:val="00A21177"/>
    <w:rsid w:val="00A21707"/>
    <w:rsid w:val="00A23AFA"/>
    <w:rsid w:val="00A31B3E"/>
    <w:rsid w:val="00A3307B"/>
    <w:rsid w:val="00A4504B"/>
    <w:rsid w:val="00A4689C"/>
    <w:rsid w:val="00A532F3"/>
    <w:rsid w:val="00A55385"/>
    <w:rsid w:val="00A64A5F"/>
    <w:rsid w:val="00A65A82"/>
    <w:rsid w:val="00A776F9"/>
    <w:rsid w:val="00A8489E"/>
    <w:rsid w:val="00A977A0"/>
    <w:rsid w:val="00AB02A7"/>
    <w:rsid w:val="00AB5264"/>
    <w:rsid w:val="00AB570A"/>
    <w:rsid w:val="00AC29F3"/>
    <w:rsid w:val="00AD2A23"/>
    <w:rsid w:val="00AD7C93"/>
    <w:rsid w:val="00AE18F8"/>
    <w:rsid w:val="00AE70AB"/>
    <w:rsid w:val="00AF17B1"/>
    <w:rsid w:val="00AF2AE0"/>
    <w:rsid w:val="00AF2EC3"/>
    <w:rsid w:val="00AF35E6"/>
    <w:rsid w:val="00B05808"/>
    <w:rsid w:val="00B10BE7"/>
    <w:rsid w:val="00B231E5"/>
    <w:rsid w:val="00B2518C"/>
    <w:rsid w:val="00B337BE"/>
    <w:rsid w:val="00B46BFB"/>
    <w:rsid w:val="00B5049C"/>
    <w:rsid w:val="00B56A5E"/>
    <w:rsid w:val="00B67059"/>
    <w:rsid w:val="00B7015C"/>
    <w:rsid w:val="00B87425"/>
    <w:rsid w:val="00BA55B8"/>
    <w:rsid w:val="00BB7391"/>
    <w:rsid w:val="00BC2B5B"/>
    <w:rsid w:val="00BC5624"/>
    <w:rsid w:val="00BD0251"/>
    <w:rsid w:val="00BD30EA"/>
    <w:rsid w:val="00BD7E31"/>
    <w:rsid w:val="00BE3C54"/>
    <w:rsid w:val="00BE451B"/>
    <w:rsid w:val="00BF69EF"/>
    <w:rsid w:val="00C02B87"/>
    <w:rsid w:val="00C07269"/>
    <w:rsid w:val="00C23160"/>
    <w:rsid w:val="00C35180"/>
    <w:rsid w:val="00C4086D"/>
    <w:rsid w:val="00C465A4"/>
    <w:rsid w:val="00C51A0E"/>
    <w:rsid w:val="00C6053F"/>
    <w:rsid w:val="00C62F75"/>
    <w:rsid w:val="00C91F02"/>
    <w:rsid w:val="00C925FC"/>
    <w:rsid w:val="00CA1896"/>
    <w:rsid w:val="00CA1F78"/>
    <w:rsid w:val="00CB434B"/>
    <w:rsid w:val="00CB5B28"/>
    <w:rsid w:val="00CD2019"/>
    <w:rsid w:val="00CD46AD"/>
    <w:rsid w:val="00CF5371"/>
    <w:rsid w:val="00D03077"/>
    <w:rsid w:val="00D0323A"/>
    <w:rsid w:val="00D0559F"/>
    <w:rsid w:val="00D064B5"/>
    <w:rsid w:val="00D077E9"/>
    <w:rsid w:val="00D13D3E"/>
    <w:rsid w:val="00D30C1E"/>
    <w:rsid w:val="00D33487"/>
    <w:rsid w:val="00D33DF2"/>
    <w:rsid w:val="00D417B6"/>
    <w:rsid w:val="00D42CB7"/>
    <w:rsid w:val="00D5413D"/>
    <w:rsid w:val="00D5530C"/>
    <w:rsid w:val="00D5578C"/>
    <w:rsid w:val="00D570A9"/>
    <w:rsid w:val="00D64147"/>
    <w:rsid w:val="00D678C9"/>
    <w:rsid w:val="00D70628"/>
    <w:rsid w:val="00D70B8F"/>
    <w:rsid w:val="00D70D02"/>
    <w:rsid w:val="00D74699"/>
    <w:rsid w:val="00D770C7"/>
    <w:rsid w:val="00D77585"/>
    <w:rsid w:val="00D85993"/>
    <w:rsid w:val="00D86945"/>
    <w:rsid w:val="00D90290"/>
    <w:rsid w:val="00DA3E08"/>
    <w:rsid w:val="00DB1F19"/>
    <w:rsid w:val="00DC706A"/>
    <w:rsid w:val="00DD152F"/>
    <w:rsid w:val="00DE213F"/>
    <w:rsid w:val="00DF027C"/>
    <w:rsid w:val="00DF18F8"/>
    <w:rsid w:val="00DF286C"/>
    <w:rsid w:val="00DF3C36"/>
    <w:rsid w:val="00E00A32"/>
    <w:rsid w:val="00E15FC8"/>
    <w:rsid w:val="00E177AC"/>
    <w:rsid w:val="00E2118A"/>
    <w:rsid w:val="00E22ACD"/>
    <w:rsid w:val="00E35B0C"/>
    <w:rsid w:val="00E56801"/>
    <w:rsid w:val="00E620B0"/>
    <w:rsid w:val="00E64192"/>
    <w:rsid w:val="00E81B40"/>
    <w:rsid w:val="00EA094D"/>
    <w:rsid w:val="00EA0ECC"/>
    <w:rsid w:val="00EA4F61"/>
    <w:rsid w:val="00EA66EA"/>
    <w:rsid w:val="00EB2CC9"/>
    <w:rsid w:val="00EB7F89"/>
    <w:rsid w:val="00EE7F5B"/>
    <w:rsid w:val="00EF555B"/>
    <w:rsid w:val="00F027BB"/>
    <w:rsid w:val="00F04027"/>
    <w:rsid w:val="00F0502C"/>
    <w:rsid w:val="00F11DCF"/>
    <w:rsid w:val="00F148D0"/>
    <w:rsid w:val="00F162EA"/>
    <w:rsid w:val="00F221F6"/>
    <w:rsid w:val="00F2539E"/>
    <w:rsid w:val="00F322BE"/>
    <w:rsid w:val="00F33571"/>
    <w:rsid w:val="00F355EC"/>
    <w:rsid w:val="00F45147"/>
    <w:rsid w:val="00F45754"/>
    <w:rsid w:val="00F52D27"/>
    <w:rsid w:val="00F56E2C"/>
    <w:rsid w:val="00F64C86"/>
    <w:rsid w:val="00F758E8"/>
    <w:rsid w:val="00F77F29"/>
    <w:rsid w:val="00F80CAB"/>
    <w:rsid w:val="00F8251F"/>
    <w:rsid w:val="00F83527"/>
    <w:rsid w:val="00FA43D0"/>
    <w:rsid w:val="00FB0A12"/>
    <w:rsid w:val="00FB14A5"/>
    <w:rsid w:val="00FC0DB6"/>
    <w:rsid w:val="00FC5DE5"/>
    <w:rsid w:val="00FD2763"/>
    <w:rsid w:val="00FD38D2"/>
    <w:rsid w:val="00FD583F"/>
    <w:rsid w:val="00FD63F6"/>
    <w:rsid w:val="00FD7488"/>
    <w:rsid w:val="00FE127F"/>
    <w:rsid w:val="00FF16B4"/>
    <w:rsid w:val="00FF400F"/>
    <w:rsid w:val="00FF6C33"/>
    <w:rsid w:val="01BDF4D7"/>
    <w:rsid w:val="0454FC3B"/>
    <w:rsid w:val="0EC11973"/>
    <w:rsid w:val="15DE4B3C"/>
    <w:rsid w:val="18DCF496"/>
    <w:rsid w:val="1D93E88E"/>
    <w:rsid w:val="27655F01"/>
    <w:rsid w:val="2DA8E755"/>
    <w:rsid w:val="37CD4A59"/>
    <w:rsid w:val="3A4A64D4"/>
    <w:rsid w:val="3CF7BA1D"/>
    <w:rsid w:val="3FA86014"/>
    <w:rsid w:val="40B1788F"/>
    <w:rsid w:val="48361B82"/>
    <w:rsid w:val="4C31DD1A"/>
    <w:rsid w:val="4F78BA29"/>
    <w:rsid w:val="50B1C935"/>
    <w:rsid w:val="559E62C8"/>
    <w:rsid w:val="55D279E2"/>
    <w:rsid w:val="5A4BD6EB"/>
    <w:rsid w:val="608E2F9B"/>
    <w:rsid w:val="60E911E5"/>
    <w:rsid w:val="632B3557"/>
    <w:rsid w:val="6D23A579"/>
    <w:rsid w:val="6E6A654D"/>
    <w:rsid w:val="7472084B"/>
    <w:rsid w:val="76506E42"/>
    <w:rsid w:val="7B25D041"/>
    <w:rsid w:val="7DE0F3E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E6C687BB-F077-4DF9-80AD-9F229E0F6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4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4C5A0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5A0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A1B3B"/>
    <w:rPr>
      <w:color w:val="3592CF" w:themeColor="followedHyperlink"/>
      <w:u w:val="single"/>
    </w:rPr>
  </w:style>
  <w:style w:type="paragraph" w:styleId="TDC1">
    <w:name w:val="toc 1"/>
    <w:basedOn w:val="Normal"/>
    <w:next w:val="Normal"/>
    <w:autoRedefine/>
    <w:uiPriority w:val="99"/>
    <w:unhideWhenUsed/>
    <w:rsid w:val="00301396"/>
    <w:pPr>
      <w:spacing w:before="120"/>
    </w:pPr>
    <w:rPr>
      <w:rFonts w:cstheme="minorHAnsi"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99"/>
    <w:unhideWhenUsed/>
    <w:rsid w:val="00301396"/>
    <w:pPr>
      <w:spacing w:before="12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99"/>
    <w:unhideWhenUsed/>
    <w:rsid w:val="00301396"/>
    <w:pPr>
      <w:ind w:left="560"/>
    </w:pPr>
    <w:rPr>
      <w:rFonts w:cstheme="minorHAnsi"/>
      <w:b w:val="0"/>
      <w:sz w:val="20"/>
      <w:szCs w:val="20"/>
    </w:rPr>
  </w:style>
  <w:style w:type="paragraph" w:styleId="TDC4">
    <w:name w:val="toc 4"/>
    <w:basedOn w:val="Normal"/>
    <w:next w:val="Normal"/>
    <w:autoRedefine/>
    <w:uiPriority w:val="99"/>
    <w:unhideWhenUsed/>
    <w:rsid w:val="00301396"/>
    <w:pPr>
      <w:ind w:left="840"/>
    </w:pPr>
    <w:rPr>
      <w:rFonts w:cstheme="minorHAnsi"/>
      <w:b w:val="0"/>
      <w:sz w:val="20"/>
      <w:szCs w:val="20"/>
    </w:rPr>
  </w:style>
  <w:style w:type="paragraph" w:styleId="TDC5">
    <w:name w:val="toc 5"/>
    <w:basedOn w:val="Normal"/>
    <w:next w:val="Normal"/>
    <w:autoRedefine/>
    <w:uiPriority w:val="99"/>
    <w:unhideWhenUsed/>
    <w:rsid w:val="00301396"/>
    <w:pPr>
      <w:ind w:left="1120"/>
    </w:pPr>
    <w:rPr>
      <w:rFonts w:cstheme="minorHAnsi"/>
      <w:b w:val="0"/>
      <w:sz w:val="20"/>
      <w:szCs w:val="20"/>
    </w:rPr>
  </w:style>
  <w:style w:type="paragraph" w:styleId="TDC6">
    <w:name w:val="toc 6"/>
    <w:basedOn w:val="Normal"/>
    <w:next w:val="Normal"/>
    <w:autoRedefine/>
    <w:uiPriority w:val="99"/>
    <w:unhideWhenUsed/>
    <w:rsid w:val="00301396"/>
    <w:pPr>
      <w:ind w:left="1400"/>
    </w:pPr>
    <w:rPr>
      <w:rFonts w:cstheme="minorHAnsi"/>
      <w:b w:val="0"/>
      <w:sz w:val="20"/>
      <w:szCs w:val="20"/>
    </w:rPr>
  </w:style>
  <w:style w:type="paragraph" w:styleId="TDC7">
    <w:name w:val="toc 7"/>
    <w:basedOn w:val="Normal"/>
    <w:next w:val="Normal"/>
    <w:autoRedefine/>
    <w:uiPriority w:val="99"/>
    <w:unhideWhenUsed/>
    <w:rsid w:val="00301396"/>
    <w:pPr>
      <w:ind w:left="1680"/>
    </w:pPr>
    <w:rPr>
      <w:rFonts w:cstheme="minorHAnsi"/>
      <w:b w:val="0"/>
      <w:sz w:val="20"/>
      <w:szCs w:val="20"/>
    </w:rPr>
  </w:style>
  <w:style w:type="paragraph" w:styleId="TDC8">
    <w:name w:val="toc 8"/>
    <w:basedOn w:val="Normal"/>
    <w:next w:val="Normal"/>
    <w:autoRedefine/>
    <w:uiPriority w:val="99"/>
    <w:unhideWhenUsed/>
    <w:rsid w:val="00301396"/>
    <w:pPr>
      <w:ind w:left="1960"/>
    </w:pPr>
    <w:rPr>
      <w:rFonts w:cstheme="minorHAnsi"/>
      <w:b w:val="0"/>
      <w:sz w:val="20"/>
      <w:szCs w:val="20"/>
    </w:rPr>
  </w:style>
  <w:style w:type="paragraph" w:styleId="TDC9">
    <w:name w:val="toc 9"/>
    <w:basedOn w:val="Normal"/>
    <w:next w:val="Normal"/>
    <w:autoRedefine/>
    <w:uiPriority w:val="99"/>
    <w:unhideWhenUsed/>
    <w:rsid w:val="00301396"/>
    <w:pPr>
      <w:ind w:left="2240"/>
    </w:pPr>
    <w:rPr>
      <w:rFonts w:cstheme="minorHAnsi"/>
      <w:b w:val="0"/>
      <w:sz w:val="20"/>
      <w:szCs w:val="20"/>
    </w:rPr>
  </w:style>
  <w:style w:type="paragraph" w:customStyle="1" w:styleId="Default">
    <w:name w:val="Default"/>
    <w:rsid w:val="0023630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2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2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5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9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7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5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6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6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3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33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8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8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63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6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9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8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6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2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18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4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4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8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5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66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askubuntu.com/questions/73367/what-is-cups-server-and-how-to-share-a-printer-locally-or-over-a-network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access.redhat.com/solutions/505983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285CE1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Eras Medium ITC">
    <w:panose1 w:val="020B06020305040208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21E7B"/>
    <w:rsid w:val="00181575"/>
    <w:rsid w:val="001C2635"/>
    <w:rsid w:val="00255E7B"/>
    <w:rsid w:val="00260B2D"/>
    <w:rsid w:val="00285CE1"/>
    <w:rsid w:val="002B46EA"/>
    <w:rsid w:val="00333774"/>
    <w:rsid w:val="004230CA"/>
    <w:rsid w:val="0043746B"/>
    <w:rsid w:val="005D0621"/>
    <w:rsid w:val="00602AD2"/>
    <w:rsid w:val="006C6366"/>
    <w:rsid w:val="00700F99"/>
    <w:rsid w:val="00706666"/>
    <w:rsid w:val="007A2892"/>
    <w:rsid w:val="007C02A7"/>
    <w:rsid w:val="007E0F72"/>
    <w:rsid w:val="0081482A"/>
    <w:rsid w:val="00832D26"/>
    <w:rsid w:val="00852BBA"/>
    <w:rsid w:val="008A5749"/>
    <w:rsid w:val="008A7A9C"/>
    <w:rsid w:val="009177FA"/>
    <w:rsid w:val="009E26E9"/>
    <w:rsid w:val="00AD0DE9"/>
    <w:rsid w:val="00CC4D0D"/>
    <w:rsid w:val="00D62085"/>
    <w:rsid w:val="00DD71B0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C:\Users\omenp\AppData\Roaming\Microsoft\Templates\Informe .dotx</Template>
  <TotalTime>94</TotalTime>
  <Pages>23</Pages>
  <Words>1129</Words>
  <Characters>6215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Links>
    <vt:vector size="48" baseType="variant">
      <vt:variant>
        <vt:i4>3145778</vt:i4>
      </vt:variant>
      <vt:variant>
        <vt:i4>27</vt:i4>
      </vt:variant>
      <vt:variant>
        <vt:i4>0</vt:i4>
      </vt:variant>
      <vt:variant>
        <vt:i4>5</vt:i4>
      </vt:variant>
      <vt:variant>
        <vt:lpwstr>https://github.com/gitblanc/SR</vt:lpwstr>
      </vt:variant>
      <vt:variant>
        <vt:lpwstr/>
      </vt:variant>
      <vt:variant>
        <vt:i4>7798887</vt:i4>
      </vt:variant>
      <vt:variant>
        <vt:i4>24</vt:i4>
      </vt:variant>
      <vt:variant>
        <vt:i4>0</vt:i4>
      </vt:variant>
      <vt:variant>
        <vt:i4>5</vt:i4>
      </vt:variant>
      <vt:variant>
        <vt:lpwstr>https://stackoverflow.com/questions/4582504/xampp-apache-webserver-localhost-not-working-on-mac-os</vt:lpwstr>
      </vt:variant>
      <vt:variant>
        <vt:lpwstr/>
      </vt:variant>
      <vt:variant>
        <vt:i4>4980826</vt:i4>
      </vt:variant>
      <vt:variant>
        <vt:i4>21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4980826</vt:i4>
      </vt:variant>
      <vt:variant>
        <vt:i4>18</vt:i4>
      </vt:variant>
      <vt:variant>
        <vt:i4>0</vt:i4>
      </vt:variant>
      <vt:variant>
        <vt:i4>5</vt:i4>
      </vt:variant>
      <vt:variant>
        <vt:lpwstr>https://microcontrollerslab.com/esp32-mysql-database-php/</vt:lpwstr>
      </vt:variant>
      <vt:variant>
        <vt:lpwstr/>
      </vt:variant>
      <vt:variant>
        <vt:i4>6946879</vt:i4>
      </vt:variant>
      <vt:variant>
        <vt:i4>15</vt:i4>
      </vt:variant>
      <vt:variant>
        <vt:i4>0</vt:i4>
      </vt:variant>
      <vt:variant>
        <vt:i4>5</vt:i4>
      </vt:variant>
      <vt:variant>
        <vt:lpwstr>https://www.youtube.com/watch?v=fsQoA7NMhsU</vt:lpwstr>
      </vt:variant>
      <vt:variant>
        <vt:lpwstr/>
      </vt:variant>
      <vt:variant>
        <vt:i4>4325402</vt:i4>
      </vt:variant>
      <vt:variant>
        <vt:i4>12</vt:i4>
      </vt:variant>
      <vt:variant>
        <vt:i4>0</vt:i4>
      </vt:variant>
      <vt:variant>
        <vt:i4>5</vt:i4>
      </vt:variant>
      <vt:variant>
        <vt:lpwstr>https://randomnerdtutorials.com/esp32-web-server-arduino-ide/</vt:lpwstr>
      </vt:variant>
      <vt:variant>
        <vt:lpwstr/>
      </vt:variant>
      <vt:variant>
        <vt:i4>1835034</vt:i4>
      </vt:variant>
      <vt:variant>
        <vt:i4>9</vt:i4>
      </vt:variant>
      <vt:variant>
        <vt:i4>0</vt:i4>
      </vt:variant>
      <vt:variant>
        <vt:i4>5</vt:i4>
      </vt:variant>
      <vt:variant>
        <vt:lpwstr>http://www.esp32learning.com/code/esp32-and-dht11-sensor-example.php</vt:lpwstr>
      </vt:variant>
      <vt:variant>
        <vt:lpwstr/>
      </vt:variant>
      <vt:variant>
        <vt:i4>1900610</vt:i4>
      </vt:variant>
      <vt:variant>
        <vt:i4>6</vt:i4>
      </vt:variant>
      <vt:variant>
        <vt:i4>0</vt:i4>
      </vt:variant>
      <vt:variant>
        <vt:i4>5</vt:i4>
      </vt:variant>
      <vt:variant>
        <vt:lpwstr>https://www.upesy.com/blogs/tutorials/how-to-connect-wifi-acces-point-with-esp32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 edu</dc:creator>
  <cp:keywords/>
  <cp:lastModifiedBy>Eduardo Blanco Bielsa</cp:lastModifiedBy>
  <cp:revision>12</cp:revision>
  <cp:lastPrinted>2022-11-07T13:12:00Z</cp:lastPrinted>
  <dcterms:created xsi:type="dcterms:W3CDTF">2022-12-18T19:34:00Z</dcterms:created>
  <dcterms:modified xsi:type="dcterms:W3CDTF">2023-02-02T12:39:00Z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